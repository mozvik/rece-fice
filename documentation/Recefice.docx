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DB553" w14:textId="77777777" w:rsidR="00066875" w:rsidRDefault="00000000">
      <w:pPr>
        <w:pStyle w:val="Standard"/>
        <w:spacing w:after="0" w:line="360" w:lineRule="auto"/>
        <w:ind w:firstLine="425"/>
      </w:pPr>
      <w:bookmarkStart w:id="0" w:name="_Hlk122529744"/>
      <w:bookmarkEnd w:id="0"/>
      <w:r>
        <w:rPr>
          <w:rFonts w:ascii="Times New Roman" w:eastAsia="Times New Roman" w:hAnsi="Times New Roman" w:cs="Times New Roman"/>
          <w:sz w:val="32"/>
        </w:rPr>
        <w:t>RUANDER Oktatási Kft.</w:t>
      </w:r>
    </w:p>
    <w:p w14:paraId="0991E1EF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3C954AD1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46640838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069C3373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316E73DB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755F716C" w14:textId="77777777" w:rsidR="00066875" w:rsidRDefault="00000000">
      <w:pPr>
        <w:pStyle w:val="Standard"/>
        <w:spacing w:after="0" w:line="360" w:lineRule="auto"/>
        <w:ind w:firstLine="425"/>
        <w:jc w:val="center"/>
      </w:pPr>
      <w:r>
        <w:rPr>
          <w:rFonts w:ascii="Times New Roman" w:eastAsia="Times New Roman" w:hAnsi="Times New Roman" w:cs="Times New Roman"/>
          <w:sz w:val="56"/>
        </w:rPr>
        <w:t>VIZSGAREMEK</w:t>
      </w:r>
    </w:p>
    <w:p w14:paraId="698F2668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33C14C75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199EF4D4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02233812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1C2AAFDB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2CA92992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70AC9BAE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28DD53A7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4DDF07CE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003B5763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7F941381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6EBD31F3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6B3229B1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7E765339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1C63AF84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37510D88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3B80E52F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5AE5208D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231EB151" w14:textId="77777777" w:rsidR="00066875" w:rsidRDefault="00000000">
      <w:pPr>
        <w:pStyle w:val="Standard"/>
        <w:spacing w:after="0" w:line="360" w:lineRule="auto"/>
        <w:ind w:left="4254" w:firstLine="425"/>
        <w:jc w:val="right"/>
      </w:pPr>
      <w:r>
        <w:rPr>
          <w:rFonts w:ascii="Times New Roman" w:eastAsia="Times New Roman" w:hAnsi="Times New Roman" w:cs="Times New Roman"/>
          <w:sz w:val="24"/>
        </w:rPr>
        <w:t>Mozvik Attila</w:t>
      </w:r>
    </w:p>
    <w:p w14:paraId="6B854012" w14:textId="77777777" w:rsidR="00066875" w:rsidRDefault="00000000">
      <w:pPr>
        <w:pStyle w:val="Standard"/>
        <w:spacing w:after="0" w:line="360" w:lineRule="auto"/>
        <w:ind w:left="4254" w:firstLine="425"/>
        <w:jc w:val="right"/>
      </w:pPr>
      <w:r>
        <w:rPr>
          <w:rFonts w:ascii="Times New Roman" w:eastAsia="Times New Roman" w:hAnsi="Times New Roman" w:cs="Times New Roman"/>
          <w:sz w:val="24"/>
        </w:rPr>
        <w:t>Webfejlesztő tanfolyam</w:t>
      </w:r>
    </w:p>
    <w:p w14:paraId="71F7F5F6" w14:textId="77777777" w:rsidR="00066875" w:rsidRDefault="00000000">
      <w:pPr>
        <w:pStyle w:val="Standard"/>
        <w:spacing w:after="0" w:line="360" w:lineRule="auto"/>
        <w:ind w:left="4254" w:firstLine="425"/>
        <w:jc w:val="righ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06135001</w:t>
      </w:r>
    </w:p>
    <w:p w14:paraId="50A3CF49" w14:textId="77777777" w:rsidR="00066875" w:rsidRDefault="00066875">
      <w:pPr>
        <w:pStyle w:val="Standard"/>
        <w:spacing w:after="0" w:line="360" w:lineRule="auto"/>
        <w:ind w:left="4254" w:firstLine="425"/>
        <w:jc w:val="right"/>
        <w:rPr>
          <w:rFonts w:ascii="Times New Roman" w:eastAsia="Times New Roman" w:hAnsi="Times New Roman" w:cs="Times New Roman"/>
          <w:sz w:val="24"/>
        </w:rPr>
      </w:pPr>
    </w:p>
    <w:p w14:paraId="3753F32B" w14:textId="77777777" w:rsidR="00066875" w:rsidRDefault="00066875">
      <w:pPr>
        <w:pStyle w:val="Standard"/>
        <w:spacing w:after="0" w:line="360" w:lineRule="auto"/>
        <w:ind w:left="4254" w:firstLine="425"/>
        <w:jc w:val="right"/>
      </w:pPr>
    </w:p>
    <w:p w14:paraId="2AA495AF" w14:textId="77777777" w:rsidR="00066875" w:rsidRDefault="00066875">
      <w:pPr>
        <w:pStyle w:val="Standard"/>
        <w:spacing w:after="0" w:line="360" w:lineRule="auto"/>
        <w:ind w:left="4254" w:firstLine="425"/>
        <w:jc w:val="right"/>
      </w:pPr>
    </w:p>
    <w:p w14:paraId="070F24FB" w14:textId="77777777" w:rsidR="00066875" w:rsidRDefault="00000000">
      <w:pPr>
        <w:pStyle w:val="Standard"/>
        <w:spacing w:after="0" w:line="360" w:lineRule="auto"/>
        <w:ind w:firstLine="425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Budapest, 2022</w:t>
      </w:r>
    </w:p>
    <w:p w14:paraId="6B0A72D2" w14:textId="77777777" w:rsidR="00066875" w:rsidRDefault="00066875">
      <w:pPr>
        <w:pageBreakBefore/>
        <w:suppressAutoHyphens w:val="0"/>
        <w:rPr>
          <w:rFonts w:ascii="Times New Roman" w:eastAsia="Times New Roman" w:hAnsi="Times New Roman" w:cs="Times New Roman"/>
          <w:sz w:val="24"/>
        </w:rPr>
      </w:pPr>
    </w:p>
    <w:p w14:paraId="0AE3C0A1" w14:textId="77777777" w:rsidR="00066875" w:rsidRDefault="00000000">
      <w:pPr>
        <w:pStyle w:val="Standard"/>
        <w:spacing w:after="0" w:line="360" w:lineRule="auto"/>
        <w:ind w:firstLine="425"/>
        <w:jc w:val="center"/>
      </w:pPr>
      <w:r>
        <w:rPr>
          <w:rFonts w:ascii="Times New Roman" w:eastAsia="Times New Roman" w:hAnsi="Times New Roman" w:cs="Times New Roman"/>
          <w:sz w:val="40"/>
        </w:rPr>
        <w:t>RUANDER Oktatási Kft.</w:t>
      </w:r>
    </w:p>
    <w:p w14:paraId="5E6187F9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5EAA5118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46F5E64D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6290F6FB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6E5FE14F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6F5383A4" w14:textId="77777777" w:rsidR="00066875" w:rsidRDefault="00000000">
      <w:pPr>
        <w:pStyle w:val="Standard"/>
        <w:spacing w:after="0" w:line="360" w:lineRule="auto"/>
        <w:ind w:firstLine="425"/>
        <w:jc w:val="center"/>
      </w:pPr>
      <w:r>
        <w:rPr>
          <w:rFonts w:ascii="Times New Roman" w:eastAsia="Times New Roman" w:hAnsi="Times New Roman" w:cs="Times New Roman"/>
          <w:sz w:val="56"/>
          <w:szCs w:val="56"/>
        </w:rPr>
        <w:t>Recefice recepttár</w:t>
      </w:r>
    </w:p>
    <w:p w14:paraId="71EE12CD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555435C9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1AA04ED7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12FD5A63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1C8137FF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244DF5AC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5DD69EA0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0D90437C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727999FA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3E14F2EC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44B81F2D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6690DA36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5E1033CA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2E9FB4FC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3FEEF0E7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4C9CA117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2FDCBAA9" w14:textId="77777777" w:rsidR="00066875" w:rsidRDefault="00000000">
      <w:pPr>
        <w:pStyle w:val="Standard"/>
        <w:tabs>
          <w:tab w:val="right" w:pos="9072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Konzulens: Kis Balázs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Készítette: Mozvik Attila</w:t>
      </w:r>
    </w:p>
    <w:p w14:paraId="41F1ADED" w14:textId="77777777" w:rsidR="00066875" w:rsidRDefault="00000000">
      <w:pPr>
        <w:pStyle w:val="Standard"/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Webfejlesztő tanfolyam</w:t>
      </w:r>
    </w:p>
    <w:p w14:paraId="6FAA3057" w14:textId="77777777" w:rsidR="00066875" w:rsidRDefault="00000000">
      <w:pPr>
        <w:pStyle w:val="Standard"/>
        <w:spacing w:after="0" w:line="360" w:lineRule="auto"/>
        <w:jc w:val="right"/>
      </w:pPr>
      <w:r>
        <w:rPr>
          <w:rFonts w:ascii="Times New Roman" w:eastAsia="Times New Roman" w:hAnsi="Times New Roman" w:cs="Times New Roman"/>
          <w:sz w:val="24"/>
          <w:szCs w:val="24"/>
        </w:rPr>
        <w:t>06135001</w:t>
      </w:r>
    </w:p>
    <w:p w14:paraId="6F0D723D" w14:textId="77777777" w:rsidR="00066875" w:rsidRDefault="00066875">
      <w:pPr>
        <w:pStyle w:val="Standard"/>
        <w:spacing w:after="0" w:line="360" w:lineRule="auto"/>
        <w:ind w:left="6381" w:firstLine="709"/>
        <w:rPr>
          <w:rFonts w:eastAsia="Calibri" w:cs="Calibri"/>
        </w:rPr>
      </w:pPr>
    </w:p>
    <w:p w14:paraId="71E47915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6505FC42" w14:textId="77777777" w:rsidR="00066875" w:rsidRDefault="00066875">
      <w:pPr>
        <w:pStyle w:val="Standard"/>
        <w:spacing w:after="0" w:line="360" w:lineRule="auto"/>
        <w:ind w:firstLine="425"/>
        <w:jc w:val="center"/>
        <w:rPr>
          <w:rFonts w:eastAsia="Calibri" w:cs="Calibri"/>
        </w:rPr>
      </w:pPr>
    </w:p>
    <w:p w14:paraId="31AB63E4" w14:textId="77777777" w:rsidR="00066875" w:rsidRDefault="00000000">
      <w:pPr>
        <w:pStyle w:val="Standard"/>
        <w:spacing w:after="0" w:line="360" w:lineRule="auto"/>
        <w:ind w:firstLine="42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Budapest, 2022</w:t>
      </w:r>
    </w:p>
    <w:p w14:paraId="1723FB98" w14:textId="77777777" w:rsidR="00066875" w:rsidRDefault="00066875">
      <w:pPr>
        <w:pageBreakBefore/>
        <w:suppressAutoHyphens w:val="0"/>
        <w:rPr>
          <w:rFonts w:ascii="Times New Roman" w:eastAsia="Times New Roman" w:hAnsi="Times New Roman" w:cs="Times New Roman"/>
          <w:sz w:val="28"/>
        </w:rPr>
      </w:pPr>
    </w:p>
    <w:p w14:paraId="5A77C0EC" w14:textId="77777777" w:rsidR="00066875" w:rsidRDefault="00000000">
      <w:pPr>
        <w:pStyle w:val="Tartalomjegyzkcmsora"/>
        <w:outlineLvl w:val="9"/>
      </w:pPr>
      <w:r>
        <w:t>Tartalomjegyzék</w:t>
      </w:r>
    </w:p>
    <w:p w14:paraId="3F30FB3F" w14:textId="77777777" w:rsidR="00066875" w:rsidRDefault="00000000">
      <w:pPr>
        <w:pStyle w:val="TJ1"/>
        <w:tabs>
          <w:tab w:val="right" w:leader="dot" w:pos="9062"/>
        </w:tabs>
      </w:pPr>
      <w:r>
        <w:rPr>
          <w:rFonts w:ascii="Calibri Light" w:eastAsia="Times New Roman" w:hAnsi="Calibri Light" w:cs="Times New Roman"/>
          <w:color w:val="2F5496"/>
          <w:sz w:val="32"/>
          <w:szCs w:val="32"/>
        </w:rPr>
        <w:fldChar w:fldCharType="begin"/>
      </w:r>
      <w:r>
        <w:instrText xml:space="preserve"> TOC \o "1-3" \u \h </w:instrText>
      </w:r>
      <w:r>
        <w:rPr>
          <w:rFonts w:ascii="Calibri Light" w:eastAsia="Times New Roman" w:hAnsi="Calibri Light" w:cs="Times New Roman"/>
          <w:color w:val="2F5496"/>
          <w:sz w:val="32"/>
          <w:szCs w:val="32"/>
        </w:rPr>
        <w:fldChar w:fldCharType="separate"/>
      </w:r>
      <w:hyperlink r:id="rId7" w:history="1">
        <w:r>
          <w:rPr>
            <w:rStyle w:val="Hiperhivatkozs"/>
          </w:rPr>
          <w:t>Bevezetés</w:t>
        </w:r>
        <w:r>
          <w:tab/>
          <w:t>4</w:t>
        </w:r>
      </w:hyperlink>
    </w:p>
    <w:p w14:paraId="55236DBC" w14:textId="77777777" w:rsidR="00066875" w:rsidRDefault="00000000">
      <w:pPr>
        <w:pStyle w:val="TJ1"/>
        <w:tabs>
          <w:tab w:val="right" w:leader="dot" w:pos="9062"/>
        </w:tabs>
      </w:pPr>
      <w:hyperlink r:id="rId8" w:history="1">
        <w:r>
          <w:rPr>
            <w:rStyle w:val="Hiperhivatkozs"/>
          </w:rPr>
          <w:t>A WEBOLDAL megvalósítása</w:t>
        </w:r>
        <w:r>
          <w:tab/>
          <w:t>5</w:t>
        </w:r>
      </w:hyperlink>
    </w:p>
    <w:p w14:paraId="4B35BAEF" w14:textId="77777777" w:rsidR="00066875" w:rsidRDefault="00000000">
      <w:pPr>
        <w:pStyle w:val="TJ2"/>
        <w:tabs>
          <w:tab w:val="right" w:leader="dot" w:pos="9062"/>
        </w:tabs>
      </w:pPr>
      <w:hyperlink r:id="rId9" w:history="1">
        <w:r>
          <w:rPr>
            <w:rStyle w:val="Hiperhivatkozs"/>
          </w:rPr>
          <w:t>Követelmény specifikáció</w:t>
        </w:r>
        <w:r>
          <w:tab/>
          <w:t>5</w:t>
        </w:r>
      </w:hyperlink>
    </w:p>
    <w:p w14:paraId="67514368" w14:textId="77777777" w:rsidR="00066875" w:rsidRDefault="00000000">
      <w:pPr>
        <w:pStyle w:val="TJ2"/>
        <w:tabs>
          <w:tab w:val="right" w:leader="dot" w:pos="9062"/>
        </w:tabs>
      </w:pPr>
      <w:hyperlink r:id="rId10" w:history="1">
        <w:r>
          <w:rPr>
            <w:rStyle w:val="Hiperhivatkozs"/>
          </w:rPr>
          <w:t>Fejlesztői környezet</w:t>
        </w:r>
        <w:r>
          <w:tab/>
          <w:t>5</w:t>
        </w:r>
      </w:hyperlink>
    </w:p>
    <w:p w14:paraId="3393CBCB" w14:textId="77777777" w:rsidR="00066875" w:rsidRDefault="00000000">
      <w:pPr>
        <w:pStyle w:val="TJ2"/>
        <w:tabs>
          <w:tab w:val="right" w:leader="dot" w:pos="9062"/>
        </w:tabs>
      </w:pPr>
      <w:hyperlink r:id="rId11" w:history="1">
        <w:r>
          <w:rPr>
            <w:rStyle w:val="Hiperhivatkozs"/>
          </w:rPr>
          <w:t>Használati eset-modell</w:t>
        </w:r>
        <w:r>
          <w:tab/>
          <w:t>7</w:t>
        </w:r>
      </w:hyperlink>
    </w:p>
    <w:p w14:paraId="47FDEA83" w14:textId="77777777" w:rsidR="00066875" w:rsidRDefault="00000000">
      <w:pPr>
        <w:pStyle w:val="TJ2"/>
        <w:tabs>
          <w:tab w:val="right" w:leader="dot" w:pos="9062"/>
        </w:tabs>
      </w:pPr>
      <w:hyperlink r:id="rId12" w:history="1">
        <w:r>
          <w:rPr>
            <w:rStyle w:val="Hiperhivatkozs"/>
          </w:rPr>
          <w:t>Osztályok</w:t>
        </w:r>
        <w:r>
          <w:tab/>
          <w:t>9</w:t>
        </w:r>
      </w:hyperlink>
    </w:p>
    <w:p w14:paraId="731A6D2B" w14:textId="77777777" w:rsidR="00066875" w:rsidRDefault="00000000">
      <w:pPr>
        <w:pStyle w:val="TJ2"/>
        <w:tabs>
          <w:tab w:val="right" w:leader="dot" w:pos="9062"/>
        </w:tabs>
      </w:pPr>
      <w:hyperlink r:id="rId13" w:history="1">
        <w:r>
          <w:rPr>
            <w:rStyle w:val="Hiperhivatkozs"/>
          </w:rPr>
          <w:t>Recept osztály</w:t>
        </w:r>
        <w:r>
          <w:tab/>
          <w:t>11</w:t>
        </w:r>
      </w:hyperlink>
    </w:p>
    <w:p w14:paraId="57DAF2B2" w14:textId="77777777" w:rsidR="00066875" w:rsidRDefault="00000000">
      <w:pPr>
        <w:pStyle w:val="TJ2"/>
        <w:tabs>
          <w:tab w:val="right" w:leader="dot" w:pos="9062"/>
        </w:tabs>
      </w:pPr>
      <w:hyperlink r:id="rId14" w:history="1">
        <w:r>
          <w:rPr>
            <w:rStyle w:val="Hiperhivatkozs"/>
          </w:rPr>
          <w:t>User osztály</w:t>
        </w:r>
        <w:r>
          <w:tab/>
          <w:t>12</w:t>
        </w:r>
      </w:hyperlink>
    </w:p>
    <w:p w14:paraId="059D7C0C" w14:textId="77777777" w:rsidR="00066875" w:rsidRDefault="00000000">
      <w:pPr>
        <w:pStyle w:val="TJ2"/>
        <w:tabs>
          <w:tab w:val="right" w:leader="dot" w:pos="9062"/>
        </w:tabs>
      </w:pPr>
      <w:hyperlink r:id="rId15" w:history="1">
        <w:r>
          <w:rPr>
            <w:rStyle w:val="Hiperhivatkozs"/>
          </w:rPr>
          <w:t>Objektumok, illetve kliens-szerver közötti kommunikáció</w:t>
        </w:r>
        <w:r>
          <w:tab/>
          <w:t>12</w:t>
        </w:r>
      </w:hyperlink>
    </w:p>
    <w:p w14:paraId="05AC829F" w14:textId="77777777" w:rsidR="00066875" w:rsidRDefault="00000000">
      <w:pPr>
        <w:pStyle w:val="TJ2"/>
        <w:tabs>
          <w:tab w:val="right" w:leader="dot" w:pos="9062"/>
        </w:tabs>
      </w:pPr>
      <w:hyperlink r:id="rId16" w:history="1">
        <w:r>
          <w:rPr>
            <w:rStyle w:val="Hiperhivatkozs"/>
          </w:rPr>
          <w:t>Az adatbázis</w:t>
        </w:r>
        <w:r>
          <w:tab/>
          <w:t>16</w:t>
        </w:r>
      </w:hyperlink>
    </w:p>
    <w:p w14:paraId="461BD252" w14:textId="77777777" w:rsidR="00066875" w:rsidRDefault="00000000">
      <w:pPr>
        <w:pStyle w:val="TJ2"/>
        <w:tabs>
          <w:tab w:val="right" w:leader="dot" w:pos="9062"/>
        </w:tabs>
      </w:pPr>
      <w:hyperlink r:id="rId17" w:history="1">
        <w:r>
          <w:rPr>
            <w:rStyle w:val="Hiperhivatkozs"/>
          </w:rPr>
          <w:t>Tesztesetek</w:t>
        </w:r>
        <w:r>
          <w:tab/>
          <w:t>17</w:t>
        </w:r>
      </w:hyperlink>
    </w:p>
    <w:p w14:paraId="34607559" w14:textId="77777777" w:rsidR="00066875" w:rsidRDefault="00000000">
      <w:pPr>
        <w:pStyle w:val="TJ1"/>
        <w:tabs>
          <w:tab w:val="right" w:leader="dot" w:pos="9062"/>
        </w:tabs>
      </w:pPr>
      <w:hyperlink r:id="rId18" w:history="1">
        <w:r>
          <w:rPr>
            <w:rStyle w:val="Hiperhivatkozs"/>
          </w:rPr>
          <w:t>Felhasználói dokumentáció</w:t>
        </w:r>
        <w:r>
          <w:tab/>
          <w:t>19</w:t>
        </w:r>
      </w:hyperlink>
    </w:p>
    <w:p w14:paraId="73829DD6" w14:textId="77777777" w:rsidR="00066875" w:rsidRDefault="00000000">
      <w:pPr>
        <w:pStyle w:val="TJ2"/>
        <w:tabs>
          <w:tab w:val="right" w:leader="dot" w:pos="9062"/>
        </w:tabs>
      </w:pPr>
      <w:hyperlink r:id="rId19" w:history="1">
        <w:r>
          <w:rPr>
            <w:rStyle w:val="Hiperhivatkozs"/>
          </w:rPr>
          <w:t>Hardver-szoftver igény, a program telepítése</w:t>
        </w:r>
        <w:r>
          <w:tab/>
          <w:t>19</w:t>
        </w:r>
      </w:hyperlink>
    </w:p>
    <w:p w14:paraId="74EE1805" w14:textId="77777777" w:rsidR="00066875" w:rsidRDefault="00000000">
      <w:pPr>
        <w:pStyle w:val="TJ2"/>
        <w:tabs>
          <w:tab w:val="right" w:leader="dot" w:pos="9062"/>
        </w:tabs>
      </w:pPr>
      <w:hyperlink r:id="rId20" w:history="1">
        <w:r>
          <w:rPr>
            <w:rStyle w:val="Hiperhivatkozs"/>
          </w:rPr>
          <w:t>Kezdőlap</w:t>
        </w:r>
        <w:r>
          <w:tab/>
          <w:t>23</w:t>
        </w:r>
      </w:hyperlink>
    </w:p>
    <w:p w14:paraId="6D1C6CA1" w14:textId="77777777" w:rsidR="00066875" w:rsidRDefault="00000000">
      <w:pPr>
        <w:pStyle w:val="TJ2"/>
        <w:tabs>
          <w:tab w:val="right" w:leader="dot" w:pos="9062"/>
        </w:tabs>
      </w:pPr>
      <w:hyperlink r:id="rId21" w:history="1">
        <w:r>
          <w:rPr>
            <w:rStyle w:val="Hiperhivatkozs"/>
          </w:rPr>
          <w:t>Belépés és regisztráció</w:t>
        </w:r>
        <w:r>
          <w:tab/>
          <w:t>23</w:t>
        </w:r>
      </w:hyperlink>
    </w:p>
    <w:p w14:paraId="76803D38" w14:textId="77777777" w:rsidR="00066875" w:rsidRDefault="00000000">
      <w:pPr>
        <w:pStyle w:val="TJ2"/>
        <w:tabs>
          <w:tab w:val="right" w:leader="dot" w:pos="9062"/>
        </w:tabs>
      </w:pPr>
      <w:hyperlink r:id="rId22" w:history="1">
        <w:r>
          <w:rPr>
            <w:rStyle w:val="Hiperhivatkozs"/>
          </w:rPr>
          <w:t>Receptfeltöltés, módosítás</w:t>
        </w:r>
        <w:r>
          <w:tab/>
          <w:t>24</w:t>
        </w:r>
      </w:hyperlink>
    </w:p>
    <w:p w14:paraId="30B97A5E" w14:textId="77777777" w:rsidR="00066875" w:rsidRDefault="00000000">
      <w:pPr>
        <w:pStyle w:val="TJ2"/>
        <w:tabs>
          <w:tab w:val="right" w:leader="dot" w:pos="9062"/>
        </w:tabs>
      </w:pPr>
      <w:hyperlink r:id="rId23" w:history="1">
        <w:r>
          <w:rPr>
            <w:rStyle w:val="Hiperhivatkozs"/>
          </w:rPr>
          <w:t>Mi van itthon?</w:t>
        </w:r>
        <w:r>
          <w:tab/>
          <w:t>24</w:t>
        </w:r>
      </w:hyperlink>
    </w:p>
    <w:p w14:paraId="569826B6" w14:textId="77777777" w:rsidR="00066875" w:rsidRDefault="00000000">
      <w:pPr>
        <w:pStyle w:val="TJ2"/>
        <w:tabs>
          <w:tab w:val="right" w:leader="dot" w:pos="9062"/>
        </w:tabs>
      </w:pPr>
      <w:hyperlink r:id="rId24" w:history="1">
        <w:r>
          <w:rPr>
            <w:rStyle w:val="Hiperhivatkozs"/>
          </w:rPr>
          <w:t>Recept adatlap</w:t>
        </w:r>
        <w:r>
          <w:tab/>
          <w:t>25</w:t>
        </w:r>
      </w:hyperlink>
    </w:p>
    <w:p w14:paraId="261207A9" w14:textId="77777777" w:rsidR="00066875" w:rsidRDefault="00000000">
      <w:pPr>
        <w:pStyle w:val="TJ2"/>
        <w:tabs>
          <w:tab w:val="right" w:leader="dot" w:pos="9062"/>
        </w:tabs>
      </w:pPr>
      <w:hyperlink r:id="rId25" w:history="1">
        <w:r>
          <w:rPr>
            <w:rStyle w:val="Hiperhivatkozs"/>
          </w:rPr>
          <w:t>Felhasználói profil</w:t>
        </w:r>
        <w:r>
          <w:tab/>
          <w:t>26</w:t>
        </w:r>
      </w:hyperlink>
    </w:p>
    <w:p w14:paraId="1CBC9552" w14:textId="77777777" w:rsidR="00066875" w:rsidRDefault="00000000">
      <w:pPr>
        <w:pStyle w:val="TJ2"/>
        <w:tabs>
          <w:tab w:val="right" w:leader="dot" w:pos="9062"/>
        </w:tabs>
      </w:pPr>
      <w:hyperlink r:id="rId26" w:history="1">
        <w:r>
          <w:rPr>
            <w:rStyle w:val="Hiperhivatkozs"/>
          </w:rPr>
          <w:t>Adminisztrátori kezelőfelület</w:t>
        </w:r>
        <w:r>
          <w:tab/>
          <w:t>29</w:t>
        </w:r>
      </w:hyperlink>
    </w:p>
    <w:p w14:paraId="09B923BD" w14:textId="77777777" w:rsidR="00066875" w:rsidRDefault="00000000">
      <w:pPr>
        <w:pStyle w:val="TJ1"/>
        <w:tabs>
          <w:tab w:val="right" w:leader="dot" w:pos="9062"/>
        </w:tabs>
      </w:pPr>
      <w:hyperlink r:id="rId27" w:history="1">
        <w:r>
          <w:rPr>
            <w:rStyle w:val="Hiperhivatkozs"/>
          </w:rPr>
          <w:t>Összefoglalás</w:t>
        </w:r>
        <w:r>
          <w:tab/>
          <w:t>29</w:t>
        </w:r>
      </w:hyperlink>
    </w:p>
    <w:p w14:paraId="1E9CBEF0" w14:textId="77777777" w:rsidR="00066875" w:rsidRDefault="00000000">
      <w:pPr>
        <w:pStyle w:val="TJ1"/>
        <w:tabs>
          <w:tab w:val="right" w:leader="dot" w:pos="9062"/>
        </w:tabs>
      </w:pPr>
      <w:hyperlink r:id="rId28" w:history="1">
        <w:r>
          <w:rPr>
            <w:rStyle w:val="Hiperhivatkozs"/>
          </w:rPr>
          <w:t>Irodalomjegyzék</w:t>
        </w:r>
        <w:r>
          <w:tab/>
          <w:t>30</w:t>
        </w:r>
      </w:hyperlink>
    </w:p>
    <w:p w14:paraId="7E55B648" w14:textId="77777777" w:rsidR="00066875" w:rsidRDefault="00000000">
      <w:r>
        <w:fldChar w:fldCharType="end"/>
      </w:r>
    </w:p>
    <w:p w14:paraId="393ED1BB" w14:textId="77777777" w:rsidR="00066875" w:rsidRDefault="00066875">
      <w:pPr>
        <w:pageBreakBefore/>
        <w:suppressAutoHyphens w:val="0"/>
        <w:rPr>
          <w:b/>
          <w:bCs/>
        </w:rPr>
      </w:pPr>
    </w:p>
    <w:p w14:paraId="3A00CA3A" w14:textId="77777777" w:rsidR="00066875" w:rsidRDefault="00000000">
      <w:pPr>
        <w:pStyle w:val="Cmsor1"/>
      </w:pPr>
      <w:bookmarkStart w:id="1" w:name="_Toc122536142"/>
      <w:bookmarkStart w:id="2" w:name="_Toc122540943"/>
      <w:r>
        <w:t>Bevezetés</w:t>
      </w:r>
      <w:bookmarkEnd w:id="1"/>
      <w:bookmarkEnd w:id="2"/>
    </w:p>
    <w:p w14:paraId="4B5ADE00" w14:textId="77777777" w:rsidR="00066875" w:rsidRDefault="00066875"/>
    <w:p w14:paraId="7803720D" w14:textId="77777777" w:rsidR="00066875" w:rsidRDefault="00000000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Szeretném bemutatni az általam készített „Recefice recepttár” weboldalt. Az oldal elsősorban a sütés-főzés szerelmeseinek készült, akiknek az oldal használata közben alkalmuk nyílik saját recept gyűjteményük megosztására és mások receptjeinek megismerésére. </w:t>
      </w:r>
    </w:p>
    <w:p w14:paraId="373B4493" w14:textId="77777777" w:rsidR="00066875" w:rsidRDefault="00066875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7C28BF2" w14:textId="77777777" w:rsidR="00066875" w:rsidRDefault="00000000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 recepttár használható online szakácskönyvként, amiből el lehet készíteni a kedvenc fogásokat, de működhet akár asszisztensként is, hiszen képes javaslatokat tenni arra vonatkozólag, hogy az otthon megtalálható alapanyagokból milyen ételeket készíthetünk. </w:t>
      </w:r>
    </w:p>
    <w:p w14:paraId="7D7FCD3A" w14:textId="77777777" w:rsidR="00066875" w:rsidRDefault="00066875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AF13643" w14:textId="77777777" w:rsidR="00066875" w:rsidRDefault="00000000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Az oldal alkalmas egy közösség felépítésére is, ahol a regisztrált felhasználók értékelhetik és hozzászólhatnak egymás alkotásaihoz, megoszthatják azokat a népszerűbb közösségi oldalakon, vagy e-mailben. Természetesen az oldal leendő adminisztrátorainak lehetőségük adódik a feltöltött receptek és az ezekhez kapcsolódó hozzászólások moderálására, kulturált mederben tartására. </w:t>
      </w:r>
    </w:p>
    <w:p w14:paraId="02BB7C7D" w14:textId="77777777" w:rsidR="00066875" w:rsidRDefault="00066875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DA37A36" w14:textId="77777777" w:rsidR="00066875" w:rsidRDefault="00000000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</w:rPr>
        <w:t>recepttárat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igyekeztem a legjobb tudásom szerint, a tanulmányaim során megismert eszközökkel és módszerekkel megvalósítani.</w:t>
      </w:r>
    </w:p>
    <w:p w14:paraId="3394494E" w14:textId="77777777" w:rsidR="00066875" w:rsidRDefault="00066875">
      <w:pPr>
        <w:pageBreakBefore/>
        <w:suppressAutoHyphens w:val="0"/>
        <w:rPr>
          <w:rFonts w:ascii="Times New Roman" w:eastAsia="Times New Roman" w:hAnsi="Times New Roman" w:cs="Times New Roman"/>
          <w:sz w:val="24"/>
        </w:rPr>
      </w:pPr>
    </w:p>
    <w:p w14:paraId="5ACCFE17" w14:textId="77777777" w:rsidR="00066875" w:rsidRDefault="00000000">
      <w:pPr>
        <w:pStyle w:val="Cmsor1"/>
      </w:pPr>
      <w:bookmarkStart w:id="3" w:name="_Toc122536143"/>
      <w:bookmarkStart w:id="4" w:name="_Toc122540944"/>
      <w:r>
        <w:t>A WEBOLDAL megvalósítása</w:t>
      </w:r>
      <w:bookmarkEnd w:id="3"/>
      <w:bookmarkEnd w:id="4"/>
    </w:p>
    <w:p w14:paraId="053CA082" w14:textId="77777777" w:rsidR="00066875" w:rsidRDefault="00066875"/>
    <w:p w14:paraId="01E66124" w14:textId="77777777" w:rsidR="00066875" w:rsidRDefault="00066875"/>
    <w:p w14:paraId="7E29413F" w14:textId="77777777" w:rsidR="00066875" w:rsidRDefault="00000000">
      <w:pPr>
        <w:pStyle w:val="Cmsor2"/>
      </w:pPr>
      <w:bookmarkStart w:id="5" w:name="_Toc122536144"/>
      <w:bookmarkStart w:id="6" w:name="_Toc122540945"/>
      <w:r>
        <w:t>Követelmény specifikáció</w:t>
      </w:r>
      <w:bookmarkEnd w:id="5"/>
      <w:bookmarkEnd w:id="6"/>
    </w:p>
    <w:p w14:paraId="0FB8FD50" w14:textId="77777777" w:rsidR="00066875" w:rsidRDefault="00066875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6DA8E00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A Recefice recepttár megtervezésekor az alábbi szempontokat vettem figyelembe:</w:t>
      </w:r>
    </w:p>
    <w:p w14:paraId="498668B8" w14:textId="77777777" w:rsidR="00066875" w:rsidRDefault="00000000">
      <w:pPr>
        <w:pStyle w:val="Standard"/>
        <w:numPr>
          <w:ilvl w:val="0"/>
          <w:numId w:val="35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Gyors legyen, a lehető legkevesebb adatforgalmat bonyolítsa a kliens a szerverrel</w:t>
      </w:r>
    </w:p>
    <w:p w14:paraId="446C4910" w14:textId="77777777" w:rsidR="00066875" w:rsidRDefault="00000000">
      <w:pPr>
        <w:pStyle w:val="Standard"/>
        <w:numPr>
          <w:ilvl w:val="0"/>
          <w:numId w:val="3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Egyszerű, letisztult megjelenése legyen</w:t>
      </w:r>
    </w:p>
    <w:p w14:paraId="093BCC13" w14:textId="77777777" w:rsidR="00066875" w:rsidRDefault="00000000">
      <w:pPr>
        <w:pStyle w:val="Standard"/>
        <w:numPr>
          <w:ilvl w:val="0"/>
          <w:numId w:val="3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A lehető legjobb felhasználói élményt nyújtsa</w:t>
      </w:r>
    </w:p>
    <w:p w14:paraId="56109F89" w14:textId="77777777" w:rsidR="00066875" w:rsidRDefault="00000000">
      <w:pPr>
        <w:pStyle w:val="Standard"/>
        <w:numPr>
          <w:ilvl w:val="0"/>
          <w:numId w:val="3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A SEO szempontoknak a lehető legjobban megfeleljen</w:t>
      </w:r>
    </w:p>
    <w:p w14:paraId="56C5322B" w14:textId="77777777" w:rsidR="00066875" w:rsidRDefault="00000000">
      <w:pPr>
        <w:pStyle w:val="Standard"/>
        <w:numPr>
          <w:ilvl w:val="0"/>
          <w:numId w:val="3"/>
        </w:numPr>
        <w:spacing w:after="0" w:line="360" w:lineRule="auto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Beléptetéses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rendszeren keresztül ossza ki a jogosultságokat a felhasználóknak és ez alapján engedélyezze az oldal különböző szolgáltatásait</w:t>
      </w:r>
    </w:p>
    <w:p w14:paraId="66228EEF" w14:textId="77777777" w:rsidR="00066875" w:rsidRDefault="00000000">
      <w:pPr>
        <w:pStyle w:val="Standard"/>
        <w:numPr>
          <w:ilvl w:val="0"/>
          <w:numId w:val="3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Legyen adott a lehetőség az oldal jövőbeni továbbfejlesztéséhez</w:t>
      </w:r>
    </w:p>
    <w:p w14:paraId="56D25591" w14:textId="77777777" w:rsidR="00066875" w:rsidRDefault="00066875">
      <w:pPr>
        <w:pStyle w:val="Standard"/>
        <w:spacing w:after="0" w:line="360" w:lineRule="auto"/>
        <w:jc w:val="both"/>
      </w:pPr>
    </w:p>
    <w:p w14:paraId="5E298759" w14:textId="77777777" w:rsidR="00066875" w:rsidRDefault="00000000">
      <w:pPr>
        <w:pStyle w:val="Cmsor2"/>
      </w:pPr>
      <w:bookmarkStart w:id="7" w:name="_Toc122536145"/>
      <w:bookmarkStart w:id="8" w:name="_Toc122540946"/>
      <w:r>
        <w:t>Fejlesztői környezet</w:t>
      </w:r>
      <w:bookmarkEnd w:id="7"/>
      <w:bookmarkEnd w:id="8"/>
    </w:p>
    <w:p w14:paraId="7A3A3BD8" w14:textId="77777777" w:rsidR="00066875" w:rsidRDefault="00066875">
      <w:pPr>
        <w:pStyle w:val="Standard"/>
        <w:spacing w:after="0" w:line="360" w:lineRule="auto"/>
        <w:ind w:left="425"/>
        <w:jc w:val="both"/>
        <w:rPr>
          <w:rFonts w:eastAsia="Calibri" w:cs="Calibri"/>
        </w:rPr>
      </w:pPr>
    </w:p>
    <w:p w14:paraId="2716B77E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A bevezetőben és a fentebb felsorolt ismérvek alapján a Recefice recepttár elkészítéséhez a következő eszközöket választottam:</w:t>
      </w:r>
    </w:p>
    <w:p w14:paraId="2D8A3783" w14:textId="77777777" w:rsidR="00066875" w:rsidRDefault="00066875">
      <w:pPr>
        <w:pStyle w:val="Standard"/>
        <w:spacing w:after="0" w:line="360" w:lineRule="auto"/>
        <w:jc w:val="both"/>
        <w:rPr>
          <w:rFonts w:eastAsia="Calibri" w:cs="Calibri"/>
        </w:rPr>
      </w:pPr>
    </w:p>
    <w:p w14:paraId="2A807528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Az alkalmazást egy </w:t>
      </w:r>
      <w:proofErr w:type="spellStart"/>
      <w:r>
        <w:rPr>
          <w:rFonts w:ascii="Times New Roman" w:eastAsia="Times New Roman" w:hAnsi="Times New Roman" w:cs="Times New Roman"/>
          <w:sz w:val="24"/>
        </w:rPr>
        <w:t>Apache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webszerver szolgálja ki, amin egy PHP 7.4 verziójú programnyelven írt REST API kezeli a kliens felől érkező kéréseket. Az adatok tárolását, kezelését egy </w:t>
      </w:r>
      <w:proofErr w:type="spellStart"/>
      <w:r>
        <w:rPr>
          <w:rFonts w:ascii="Times New Roman" w:eastAsia="Times New Roman" w:hAnsi="Times New Roman" w:cs="Times New Roman"/>
          <w:sz w:val="24"/>
        </w:rPr>
        <w:t>MariaDB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relációsadatbázis-kezelő szerver végzi.</w:t>
      </w:r>
    </w:p>
    <w:p w14:paraId="1D1B4DD5" w14:textId="77777777" w:rsidR="00066875" w:rsidRDefault="00066875">
      <w:pPr>
        <w:pStyle w:val="Standard"/>
        <w:spacing w:after="0" w:line="360" w:lineRule="auto"/>
        <w:jc w:val="both"/>
        <w:rPr>
          <w:rFonts w:eastAsia="Calibri" w:cs="Calibri"/>
        </w:rPr>
      </w:pPr>
    </w:p>
    <w:p w14:paraId="3B85B71A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 kliens oldalon </w:t>
      </w:r>
      <w:proofErr w:type="spellStart"/>
      <w:r>
        <w:rPr>
          <w:rFonts w:ascii="Times New Roman" w:eastAsia="Times New Roman" w:hAnsi="Times New Roman" w:cs="Times New Roman"/>
          <w:sz w:val="24"/>
        </w:rPr>
        <w:t>Angular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13 webalkalmazás-keretrendszer felelős a megjelenítésért és a webszerver közötti kommunikációért.</w:t>
      </w:r>
    </w:p>
    <w:p w14:paraId="13CE284E" w14:textId="77777777" w:rsidR="00066875" w:rsidRDefault="00066875">
      <w:pPr>
        <w:pStyle w:val="Standard"/>
        <w:spacing w:after="0" w:line="360" w:lineRule="auto"/>
        <w:jc w:val="both"/>
        <w:rPr>
          <w:rFonts w:eastAsia="Calibri" w:cs="Calibri"/>
        </w:rPr>
      </w:pPr>
    </w:p>
    <w:p w14:paraId="66ECF33A" w14:textId="77777777" w:rsidR="00066875" w:rsidRDefault="00000000">
      <w:pPr>
        <w:pStyle w:val="Standard"/>
        <w:spacing w:after="0" w:line="240" w:lineRule="auto"/>
        <w:ind w:left="425"/>
        <w:jc w:val="both"/>
      </w:pPr>
      <w:r>
        <w:object w:dxaOrig="8310" w:dyaOrig="7665" w14:anchorId="28B775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15.3pt;height:383.05pt;visibility:visible;mso-wrap-style:square" o:ole="">
            <v:imagedata r:id="rId29" o:title=""/>
          </v:shape>
          <o:OLEObject Type="Embed" ProgID="StaticMetafile" ShapeID="Picture 1" DrawAspect="Content" ObjectID="_1733213865" r:id="rId30"/>
        </w:object>
      </w:r>
    </w:p>
    <w:p w14:paraId="2B3BEF6F" w14:textId="77777777" w:rsidR="00066875" w:rsidRDefault="00066875">
      <w:pPr>
        <w:pStyle w:val="Standard"/>
        <w:spacing w:after="0" w:line="360" w:lineRule="auto"/>
        <w:ind w:left="425"/>
        <w:jc w:val="both"/>
        <w:rPr>
          <w:rFonts w:eastAsia="Calibri" w:cs="Calibri"/>
        </w:rPr>
      </w:pPr>
    </w:p>
    <w:p w14:paraId="355D365D" w14:textId="77777777" w:rsidR="00066875" w:rsidRDefault="00000000">
      <w:pPr>
        <w:pStyle w:val="Standard"/>
        <w:spacing w:before="120" w:after="120" w:line="240" w:lineRule="auto"/>
        <w:ind w:firstLine="425"/>
        <w:jc w:val="both"/>
      </w:pPr>
      <w:r>
        <w:rPr>
          <w:rFonts w:ascii="Liberation Serif" w:eastAsia="Liberation Serif" w:hAnsi="Liberation Serif" w:cs="Liberation Serif"/>
          <w:i/>
          <w:sz w:val="24"/>
        </w:rPr>
        <w:t>1. ábra</w:t>
      </w:r>
    </w:p>
    <w:p w14:paraId="53FB5ABC" w14:textId="77777777" w:rsidR="00066875" w:rsidRDefault="00066875">
      <w:pPr>
        <w:pStyle w:val="Standard"/>
        <w:spacing w:before="120" w:after="120" w:line="240" w:lineRule="auto"/>
        <w:jc w:val="both"/>
        <w:rPr>
          <w:rFonts w:eastAsia="Calibri" w:cs="Calibri"/>
        </w:rPr>
      </w:pPr>
    </w:p>
    <w:p w14:paraId="6CD4CD0A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Az </w:t>
      </w:r>
      <w:proofErr w:type="spellStart"/>
      <w:r>
        <w:rPr>
          <w:rFonts w:ascii="Times New Roman" w:eastAsia="Times New Roman" w:hAnsi="Times New Roman" w:cs="Times New Roman"/>
          <w:sz w:val="24"/>
        </w:rPr>
        <w:t>Angular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keretrendszer segítségével megvalósíthatóvá váltak az általam felállított követelmények. Az alkalmazás képes gyorsan, dinamikusan reagálni a felhasználói interakciókra, miközben a webszerverrel való kommunikációt sikerült a minimálisra csökkenteni. Szerver oldali </w:t>
      </w:r>
      <w:proofErr w:type="spellStart"/>
      <w:r>
        <w:rPr>
          <w:rFonts w:ascii="Times New Roman" w:eastAsia="Times New Roman" w:hAnsi="Times New Roman" w:cs="Times New Roman"/>
          <w:sz w:val="24"/>
        </w:rPr>
        <w:t>renderelés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csak a legritkább esetben történik.</w:t>
      </w:r>
    </w:p>
    <w:p w14:paraId="3ACAE44E" w14:textId="77777777" w:rsidR="00066875" w:rsidRDefault="00066875">
      <w:pPr>
        <w:pStyle w:val="Standard"/>
        <w:spacing w:before="120" w:after="120" w:line="240" w:lineRule="auto"/>
        <w:jc w:val="both"/>
        <w:rPr>
          <w:rFonts w:eastAsia="Calibri" w:cs="Calibri"/>
        </w:rPr>
      </w:pPr>
    </w:p>
    <w:p w14:paraId="14A55EED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 weboldal </w:t>
      </w:r>
      <w:proofErr w:type="spellStart"/>
      <w:r>
        <w:rPr>
          <w:rFonts w:ascii="Times New Roman" w:eastAsia="Times New Roman" w:hAnsi="Times New Roman" w:cs="Times New Roman"/>
          <w:sz w:val="24"/>
        </w:rPr>
        <w:t>arculatának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elkészítéséhez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Tailwind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CSS nyílt forráskódú CSS-keretrendszert használtam, illetve az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Angular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Material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UI komponens könyvtárat. A fájlfeltöltések az </w:t>
      </w:r>
      <w:r>
        <w:rPr>
          <w:rFonts w:ascii="Times New Roman" w:eastAsia="Times New Roman" w:hAnsi="Times New Roman" w:cs="Times New Roman"/>
          <w:sz w:val="24"/>
        </w:rPr>
        <w:t xml:space="preserve">általam készített </w:t>
      </w:r>
      <w:proofErr w:type="spellStart"/>
      <w:r>
        <w:rPr>
          <w:rFonts w:ascii="Times New Roman" w:eastAsia="Times New Roman" w:hAnsi="Times New Roman" w:cs="Times New Roman"/>
          <w:sz w:val="24"/>
        </w:rPr>
        <w:t>Ngx</w:t>
      </w:r>
      <w:proofErr w:type="spellEnd"/>
      <w:r>
        <w:rPr>
          <w:rFonts w:ascii="Times New Roman" w:eastAsia="Times New Roman" w:hAnsi="Times New Roman" w:cs="Times New Roman"/>
          <w:sz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mat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-file nevű komponens által biztosítottak. Úgy éreztem, hogy ez a komponens belesimul az </w:t>
      </w:r>
      <w:proofErr w:type="spellStart"/>
      <w:r>
        <w:rPr>
          <w:rFonts w:ascii="Times New Roman" w:eastAsia="Times New Roman" w:hAnsi="Times New Roman" w:cs="Times New Roman"/>
          <w:sz w:val="24"/>
        </w:rPr>
        <w:t>Angular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Material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könyvtár stílusába, ezért úgy döntöttem, hogy nyílt forráskódúvá teszem és publikálom a megfelelő platformon, ahol mások is felhasználhatják azt.</w:t>
      </w:r>
    </w:p>
    <w:p w14:paraId="273774BA" w14:textId="77777777" w:rsidR="00066875" w:rsidRDefault="00066875">
      <w:pPr>
        <w:pStyle w:val="Standard"/>
        <w:spacing w:after="0" w:line="360" w:lineRule="auto"/>
        <w:jc w:val="both"/>
        <w:rPr>
          <w:rFonts w:eastAsia="Calibri" w:cs="Calibri"/>
        </w:rPr>
      </w:pPr>
    </w:p>
    <w:p w14:paraId="1585DA1E" w14:textId="77777777" w:rsidR="00066875" w:rsidRDefault="00000000">
      <w:pPr>
        <w:pStyle w:val="Cmsor2"/>
      </w:pPr>
      <w:bookmarkStart w:id="9" w:name="_Toc122536146"/>
      <w:bookmarkStart w:id="10" w:name="_Toc122540947"/>
      <w:r>
        <w:lastRenderedPageBreak/>
        <w:t>Használati eset-modell</w:t>
      </w:r>
      <w:bookmarkEnd w:id="9"/>
      <w:bookmarkEnd w:id="10"/>
    </w:p>
    <w:p w14:paraId="4B0D5C82" w14:textId="77777777" w:rsidR="00066875" w:rsidRDefault="00000000">
      <w:pPr>
        <w:pStyle w:val="Standard"/>
        <w:spacing w:before="120" w:after="120" w:line="240" w:lineRule="auto"/>
        <w:jc w:val="both"/>
      </w:pPr>
      <w:r>
        <w:rPr>
          <w:noProof/>
        </w:rPr>
        <w:drawing>
          <wp:inline distT="0" distB="0" distL="0" distR="0" wp14:anchorId="212CBBE3" wp14:editId="4C30C057">
            <wp:extent cx="5759448" cy="7873998"/>
            <wp:effectExtent l="0" t="0" r="0" b="0"/>
            <wp:docPr id="1" name="Kép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48" cy="78739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AA2B620" w14:textId="77777777" w:rsidR="00066875" w:rsidRDefault="00000000">
      <w:pPr>
        <w:pStyle w:val="Standard"/>
        <w:spacing w:before="120" w:after="120" w:line="240" w:lineRule="auto"/>
        <w:jc w:val="both"/>
      </w:pPr>
      <w:r>
        <w:rPr>
          <w:rFonts w:ascii="Times New Roman" w:eastAsia="Times New Roman" w:hAnsi="Times New Roman" w:cs="Times New Roman"/>
          <w:i/>
          <w:sz w:val="24"/>
        </w:rPr>
        <w:t>2</w:t>
      </w:r>
      <w:r>
        <w:rPr>
          <w:rFonts w:ascii="Liberation Serif" w:eastAsia="Liberation Serif" w:hAnsi="Liberation Serif" w:cs="Liberation Serif"/>
          <w:i/>
          <w:sz w:val="24"/>
        </w:rPr>
        <w:t>. ábra</w:t>
      </w:r>
    </w:p>
    <w:p w14:paraId="2F31CDBB" w14:textId="77777777" w:rsidR="00066875" w:rsidRDefault="00066875">
      <w:pPr>
        <w:pStyle w:val="Standard"/>
        <w:rPr>
          <w:rFonts w:eastAsia="Calibri" w:cs="Calibri"/>
        </w:rPr>
      </w:pPr>
    </w:p>
    <w:p w14:paraId="24AE4C30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>A 2. ábrán látható használati eset diagram szemlélteti, hogy a webalkalmazást három jogosultsági kategóriába sorolható felhasználó fogja használni.</w:t>
      </w:r>
    </w:p>
    <w:p w14:paraId="4DAD8B54" w14:textId="77777777" w:rsidR="00066875" w:rsidRDefault="00066875">
      <w:pPr>
        <w:pStyle w:val="Standard"/>
        <w:spacing w:after="0" w:line="240" w:lineRule="auto"/>
        <w:rPr>
          <w:rFonts w:eastAsia="Calibri" w:cs="Calibri"/>
        </w:rPr>
      </w:pPr>
    </w:p>
    <w:p w14:paraId="15C6F0B5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  <w:bCs/>
          <w:sz w:val="24"/>
        </w:rPr>
        <w:t>Vendég</w:t>
      </w:r>
    </w:p>
    <w:p w14:paraId="0C0D0568" w14:textId="77777777" w:rsidR="00066875" w:rsidRDefault="00000000">
      <w:pPr>
        <w:pStyle w:val="Standard"/>
        <w:numPr>
          <w:ilvl w:val="0"/>
          <w:numId w:val="36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Korlátozottan tudja használni a weboldal szolgáltatásait. Recepteket nem tud feltölteni, értékeléseket nem tud írni. A receptkönyvébe nem tud felvenni tételeket.</w:t>
      </w:r>
    </w:p>
    <w:p w14:paraId="6A951C5A" w14:textId="77777777" w:rsidR="00066875" w:rsidRDefault="00000000">
      <w:pPr>
        <w:pStyle w:val="Standard"/>
        <w:numPr>
          <w:ilvl w:val="0"/>
          <w:numId w:val="5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Ellenben van lehetősége a receptek között keresni, a recepteket közösségi platformokon megosztani.</w:t>
      </w:r>
    </w:p>
    <w:p w14:paraId="756DA406" w14:textId="77777777" w:rsidR="00066875" w:rsidRDefault="00000000">
      <w:pPr>
        <w:pStyle w:val="Standard"/>
        <w:numPr>
          <w:ilvl w:val="0"/>
          <w:numId w:val="5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Képes regisztrálni a rendszerbe.</w:t>
      </w:r>
    </w:p>
    <w:p w14:paraId="0A3A79A3" w14:textId="77777777" w:rsidR="00066875" w:rsidRDefault="00066875">
      <w:pPr>
        <w:pStyle w:val="Standard"/>
        <w:spacing w:after="0" w:line="360" w:lineRule="auto"/>
        <w:jc w:val="both"/>
        <w:rPr>
          <w:rFonts w:eastAsia="Calibri" w:cs="Calibri"/>
        </w:rPr>
      </w:pPr>
    </w:p>
    <w:p w14:paraId="005914A5" w14:textId="77777777" w:rsidR="00066875" w:rsidRDefault="00066875">
      <w:pPr>
        <w:pStyle w:val="Standard"/>
        <w:spacing w:after="0" w:line="360" w:lineRule="auto"/>
        <w:ind w:left="720"/>
        <w:jc w:val="both"/>
        <w:rPr>
          <w:rFonts w:eastAsia="Calibri" w:cs="Calibri"/>
        </w:rPr>
      </w:pPr>
    </w:p>
    <w:p w14:paraId="7479BAC8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  <w:bCs/>
          <w:sz w:val="24"/>
        </w:rPr>
        <w:t>Regisztrált felhasználó</w:t>
      </w:r>
    </w:p>
    <w:p w14:paraId="7CFF7760" w14:textId="77777777" w:rsidR="00066875" w:rsidRDefault="00000000">
      <w:pPr>
        <w:pStyle w:val="Standard"/>
        <w:numPr>
          <w:ilvl w:val="0"/>
          <w:numId w:val="37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E-mail címmel és jelszóval azonosítja magát, ami az adatbázisban van tárolva. Nem megfelelő adatok megadása esetén a rendszer hibajelzést küld. Többszöri rossz bejelentkezési kísérlet esetén a rendszer ideiglenesen, vagy végleg felfüggeszti az adott felhasználót.</w:t>
      </w:r>
    </w:p>
    <w:p w14:paraId="6F939BAD" w14:textId="77777777" w:rsidR="00066875" w:rsidRDefault="00000000">
      <w:pPr>
        <w:pStyle w:val="Standard"/>
        <w:numPr>
          <w:ilvl w:val="0"/>
          <w:numId w:val="6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Képes saját recepteket feltölteni.</w:t>
      </w:r>
    </w:p>
    <w:p w14:paraId="0CC83B27" w14:textId="77777777" w:rsidR="00066875" w:rsidRDefault="00000000">
      <w:pPr>
        <w:pStyle w:val="Standard"/>
        <w:numPr>
          <w:ilvl w:val="0"/>
          <w:numId w:val="6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A feltöltött receptjeit tudja módosítani.</w:t>
      </w:r>
    </w:p>
    <w:p w14:paraId="78921205" w14:textId="77777777" w:rsidR="00066875" w:rsidRDefault="00000000">
      <w:pPr>
        <w:pStyle w:val="Standard"/>
        <w:numPr>
          <w:ilvl w:val="0"/>
          <w:numId w:val="6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Lehetősége van a saját receptjeinek a törlésére.</w:t>
      </w:r>
    </w:p>
    <w:p w14:paraId="16CA3544" w14:textId="77777777" w:rsidR="00066875" w:rsidRDefault="00000000">
      <w:pPr>
        <w:pStyle w:val="Standard"/>
        <w:numPr>
          <w:ilvl w:val="0"/>
          <w:numId w:val="6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Más felhasználók által feltöltött recepteket értékelheti, hozzászólást írhat.</w:t>
      </w:r>
    </w:p>
    <w:p w14:paraId="666A3776" w14:textId="77777777" w:rsidR="00066875" w:rsidRDefault="00000000">
      <w:pPr>
        <w:pStyle w:val="Standard"/>
        <w:numPr>
          <w:ilvl w:val="0"/>
          <w:numId w:val="6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Más felhasználók által feltöltött recepteket „kedvenccé” nyilváníthat, ezáltal hozzáadhatja a receptkönyvéhez.</w:t>
      </w:r>
    </w:p>
    <w:p w14:paraId="13DE87D5" w14:textId="77777777" w:rsidR="00066875" w:rsidRDefault="00000000">
      <w:pPr>
        <w:pStyle w:val="Standard"/>
        <w:numPr>
          <w:ilvl w:val="0"/>
          <w:numId w:val="6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 felhasználói fiókjában lát különböző statisztikákat a tevékenységéről (hozzászólások száma, kedvenc receptek száma </w:t>
      </w:r>
      <w:proofErr w:type="spellStart"/>
      <w:r>
        <w:rPr>
          <w:rFonts w:ascii="Times New Roman" w:eastAsia="Times New Roman" w:hAnsi="Times New Roman" w:cs="Times New Roman"/>
          <w:sz w:val="24"/>
        </w:rPr>
        <w:t>stb</w:t>
      </w:r>
      <w:proofErr w:type="spellEnd"/>
      <w:r>
        <w:rPr>
          <w:rFonts w:ascii="Times New Roman" w:eastAsia="Times New Roman" w:hAnsi="Times New Roman" w:cs="Times New Roman"/>
          <w:sz w:val="24"/>
        </w:rPr>
        <w:t>)</w:t>
      </w:r>
    </w:p>
    <w:p w14:paraId="5B0DA150" w14:textId="77777777" w:rsidR="00066875" w:rsidRDefault="00066875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4F256F9" w14:textId="77777777" w:rsidR="00066875" w:rsidRDefault="00000000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Adminisztrátor</w:t>
      </w:r>
    </w:p>
    <w:p w14:paraId="4FFF7149" w14:textId="77777777" w:rsidR="00066875" w:rsidRDefault="00000000">
      <w:pPr>
        <w:pStyle w:val="Standard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Az eddig leírtakon felül ő a felhasználói bejelentkezéseket tudja felügyelni.</w:t>
      </w:r>
    </w:p>
    <w:p w14:paraId="15A9EDC4" w14:textId="77777777" w:rsidR="00066875" w:rsidRDefault="00000000">
      <w:pPr>
        <w:pStyle w:val="Standard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Felhasználót ne </w:t>
      </w:r>
      <w:proofErr w:type="spellStart"/>
      <w:r>
        <w:rPr>
          <w:rFonts w:ascii="Times New Roman" w:eastAsia="Times New Roman" w:hAnsi="Times New Roman" w:cs="Times New Roman"/>
          <w:sz w:val="24"/>
        </w:rPr>
        <w:t>törölhessen</w:t>
      </w:r>
      <w:proofErr w:type="spellEnd"/>
      <w:r>
        <w:rPr>
          <w:rFonts w:ascii="Times New Roman" w:eastAsia="Times New Roman" w:hAnsi="Times New Roman" w:cs="Times New Roman"/>
          <w:sz w:val="24"/>
        </w:rPr>
        <w:t>, de legyen lehetősége aktív/inaktív felhasználó állapot beállítására.</w:t>
      </w:r>
    </w:p>
    <w:p w14:paraId="33132F6D" w14:textId="77777777" w:rsidR="00066875" w:rsidRDefault="00000000">
      <w:pPr>
        <w:pStyle w:val="Standard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Moderálási képességgel rendelkezik. Receptek és hozzászólások láthatóságait tudja ki-be kapcsolni.</w:t>
      </w:r>
    </w:p>
    <w:p w14:paraId="020F3D6C" w14:textId="77777777" w:rsidR="00066875" w:rsidRDefault="00066875">
      <w:pPr>
        <w:pageBreakBefore/>
        <w:suppressAutoHyphens w:val="0"/>
        <w:rPr>
          <w:rFonts w:ascii="Times New Roman" w:eastAsia="Times New Roman" w:hAnsi="Times New Roman" w:cs="Times New Roman"/>
          <w:sz w:val="24"/>
        </w:rPr>
      </w:pPr>
    </w:p>
    <w:p w14:paraId="1DB3FD07" w14:textId="77777777" w:rsidR="00066875" w:rsidRDefault="00000000">
      <w:pPr>
        <w:pStyle w:val="Cmsor2"/>
      </w:pPr>
      <w:bookmarkStart w:id="11" w:name="_Toc122536147"/>
      <w:bookmarkStart w:id="12" w:name="_Toc122540948"/>
      <w:r>
        <w:t>Osztályok</w:t>
      </w:r>
      <w:bookmarkEnd w:id="11"/>
      <w:bookmarkEnd w:id="12"/>
      <w:r>
        <w:rPr>
          <w:sz w:val="24"/>
        </w:rPr>
        <w:t xml:space="preserve"> </w:t>
      </w:r>
    </w:p>
    <w:p w14:paraId="1CFEB024" w14:textId="77777777" w:rsidR="00066875" w:rsidRDefault="00066875">
      <w:pPr>
        <w:pStyle w:val="Standard"/>
        <w:spacing w:after="0" w:line="360" w:lineRule="auto"/>
        <w:jc w:val="both"/>
        <w:rPr>
          <w:rFonts w:eastAsia="Calibri" w:cs="Calibri"/>
        </w:rPr>
      </w:pPr>
    </w:p>
    <w:p w14:paraId="71B82134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A rendszer osztályai a 3. ábrán látható módon fognak felépülni.</w:t>
      </w:r>
    </w:p>
    <w:p w14:paraId="3FDEB6B6" w14:textId="77777777" w:rsidR="00066875" w:rsidRDefault="00066875">
      <w:pPr>
        <w:pStyle w:val="Standard"/>
        <w:spacing w:after="0" w:line="360" w:lineRule="auto"/>
        <w:jc w:val="both"/>
        <w:rPr>
          <w:rFonts w:eastAsia="Calibri" w:cs="Calibri"/>
        </w:rPr>
      </w:pPr>
    </w:p>
    <w:p w14:paraId="5E143078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</w:rPr>
        <w:t>control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osztályokat több csoportba szerveztem. A regisztrálási folyamatot kezelő osztályok ellenőrzik a felhasználó által megadott adatokat.</w:t>
      </w:r>
    </w:p>
    <w:p w14:paraId="479448F4" w14:textId="77777777" w:rsidR="00066875" w:rsidRDefault="00066875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EBF9EEC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 bejelentkezés űrlapon megadott adatokat a megfelelő </w:t>
      </w:r>
      <w:proofErr w:type="spellStart"/>
      <w:r>
        <w:rPr>
          <w:rFonts w:ascii="Times New Roman" w:eastAsia="Times New Roman" w:hAnsi="Times New Roman" w:cs="Times New Roman"/>
          <w:sz w:val="24"/>
        </w:rPr>
        <w:t>control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osztályok összevetik az adatbázisban </w:t>
      </w:r>
      <w:proofErr w:type="spellStart"/>
      <w:r>
        <w:rPr>
          <w:rFonts w:ascii="Times New Roman" w:eastAsia="Times New Roman" w:hAnsi="Times New Roman" w:cs="Times New Roman"/>
          <w:sz w:val="24"/>
        </w:rPr>
        <w:t>tároltakkal</w:t>
      </w:r>
      <w:proofErr w:type="spellEnd"/>
      <w:r>
        <w:rPr>
          <w:rFonts w:ascii="Times New Roman" w:eastAsia="Times New Roman" w:hAnsi="Times New Roman" w:cs="Times New Roman"/>
          <w:sz w:val="24"/>
        </w:rPr>
        <w:t>, és a kiértékelést követően elutasítják a bejelentkezési kérelmet, vagy engedélyezik azt.</w:t>
      </w:r>
    </w:p>
    <w:p w14:paraId="384074E3" w14:textId="77777777" w:rsidR="00066875" w:rsidRDefault="00066875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BD1084D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A munkamenetet ellenőrző osztályok döntenek arról, hogy engedélyeznek-e olyan megjelenítési felületekhez való hozzáférést, amihez megfelelő jogosultság szükséges, illetve olyan tevékenységeket, mint receptfeltöltés vagy módosítás.</w:t>
      </w:r>
    </w:p>
    <w:p w14:paraId="3D3831AA" w14:textId="77777777" w:rsidR="00066875" w:rsidRDefault="00066875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FD6095F" w14:textId="77777777" w:rsidR="00066875" w:rsidRDefault="00000000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Ha a felhasználó kitölti a receptkereső űrlapot, akkor az ezért felelős </w:t>
      </w:r>
      <w:proofErr w:type="spellStart"/>
      <w:r>
        <w:rPr>
          <w:rFonts w:ascii="Times New Roman" w:eastAsia="Times New Roman" w:hAnsi="Times New Roman" w:cs="Times New Roman"/>
          <w:sz w:val="24"/>
        </w:rPr>
        <w:t>control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osztály a megfelelő formátumra alakítja azokat, majd tovább küldi az adatbázis felé. A válaszul kapott találatok adatait az erre a célra létrehozott </w:t>
      </w:r>
      <w:proofErr w:type="spellStart"/>
      <w:r>
        <w:rPr>
          <w:rFonts w:ascii="Times New Roman" w:eastAsia="Times New Roman" w:hAnsi="Times New Roman" w:cs="Times New Roman"/>
          <w:sz w:val="24"/>
        </w:rPr>
        <w:t>control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osztályok feldolgozzák és a </w:t>
      </w:r>
      <w:proofErr w:type="spellStart"/>
      <w:r>
        <w:rPr>
          <w:rFonts w:ascii="Times New Roman" w:eastAsia="Times New Roman" w:hAnsi="Times New Roman" w:cs="Times New Roman"/>
          <w:sz w:val="24"/>
        </w:rPr>
        <w:t>boundary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osztályok megjelenítik.</w:t>
      </w:r>
    </w:p>
    <w:p w14:paraId="41324758" w14:textId="77777777" w:rsidR="00066875" w:rsidRDefault="00066875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0E7DFE6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054FB163" wp14:editId="5D54C608">
            <wp:extent cx="4775197" cy="8204197"/>
            <wp:effectExtent l="0" t="0" r="6353" b="6353"/>
            <wp:docPr id="2" name="Kép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5197" cy="82041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A8547BC" w14:textId="77777777" w:rsidR="00066875" w:rsidRDefault="00000000">
      <w:pPr>
        <w:pStyle w:val="Standard"/>
        <w:spacing w:after="0" w:line="360" w:lineRule="auto"/>
        <w:jc w:val="both"/>
        <w:rPr>
          <w:i/>
          <w:iCs/>
        </w:rPr>
      </w:pPr>
      <w:r>
        <w:rPr>
          <w:i/>
          <w:iCs/>
        </w:rPr>
        <w:t>3. ábra</w:t>
      </w:r>
    </w:p>
    <w:p w14:paraId="061DAE39" w14:textId="77777777" w:rsidR="00066875" w:rsidRDefault="00000000">
      <w:pPr>
        <w:pStyle w:val="Cmsor2"/>
      </w:pPr>
      <w:bookmarkStart w:id="13" w:name="_Toc122536148"/>
      <w:bookmarkStart w:id="14" w:name="_Toc122540949"/>
      <w:r>
        <w:lastRenderedPageBreak/>
        <w:t>Recept osztály</w:t>
      </w:r>
      <w:bookmarkEnd w:id="13"/>
      <w:bookmarkEnd w:id="14"/>
    </w:p>
    <w:p w14:paraId="3BB179A7" w14:textId="77777777" w:rsidR="00066875" w:rsidRDefault="00066875">
      <w:pPr>
        <w:pStyle w:val="Standard"/>
        <w:spacing w:after="0" w:line="360" w:lineRule="auto"/>
        <w:jc w:val="both"/>
        <w:rPr>
          <w:rFonts w:eastAsia="Calibri" w:cs="Calibri"/>
        </w:rPr>
      </w:pPr>
    </w:p>
    <w:p w14:paraId="2294D74F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A 4.ábra a Recept osztályt szemlélteti. Egy-egy recept tulajdonságait tárolja, illetve egyéb metódusokat is.</w:t>
      </w:r>
    </w:p>
    <w:p w14:paraId="4314AACB" w14:textId="77777777" w:rsidR="00066875" w:rsidRDefault="00000000">
      <w:pPr>
        <w:pStyle w:val="Standard"/>
        <w:spacing w:after="0" w:line="360" w:lineRule="auto"/>
        <w:jc w:val="both"/>
      </w:pPr>
      <w:r>
        <w:rPr>
          <w:noProof/>
        </w:rPr>
        <w:drawing>
          <wp:anchor distT="0" distB="0" distL="114300" distR="114300" simplePos="0" relativeHeight="22" behindDoc="0" locked="0" layoutInCell="1" allowOverlap="1" wp14:anchorId="183DFB0C" wp14:editId="1CD4C28B">
            <wp:simplePos x="0" y="0"/>
            <wp:positionH relativeFrom="column">
              <wp:posOffset>2173684</wp:posOffset>
            </wp:positionH>
            <wp:positionV relativeFrom="paragraph">
              <wp:posOffset>37435</wp:posOffset>
            </wp:positionV>
            <wp:extent cx="1607762" cy="3589202"/>
            <wp:effectExtent l="0" t="0" r="0" b="0"/>
            <wp:wrapSquare wrapText="bothSides"/>
            <wp:docPr id="3" name="Kép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7762" cy="35892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AE91753" w14:textId="77777777" w:rsidR="00066875" w:rsidRDefault="00066875">
      <w:pPr>
        <w:pStyle w:val="Standard"/>
        <w:spacing w:after="0" w:line="360" w:lineRule="auto"/>
        <w:jc w:val="both"/>
      </w:pPr>
    </w:p>
    <w:p w14:paraId="2B307C02" w14:textId="77777777" w:rsidR="00066875" w:rsidRDefault="00066875">
      <w:pPr>
        <w:pStyle w:val="Standard"/>
        <w:spacing w:after="0" w:line="360" w:lineRule="auto"/>
        <w:jc w:val="both"/>
      </w:pPr>
    </w:p>
    <w:p w14:paraId="7E121CAF" w14:textId="77777777" w:rsidR="00066875" w:rsidRDefault="00066875">
      <w:pPr>
        <w:pStyle w:val="Standard"/>
        <w:spacing w:after="0" w:line="360" w:lineRule="auto"/>
        <w:jc w:val="both"/>
      </w:pPr>
    </w:p>
    <w:p w14:paraId="17E35C1D" w14:textId="77777777" w:rsidR="00066875" w:rsidRDefault="00066875">
      <w:pPr>
        <w:pStyle w:val="Standard"/>
        <w:spacing w:after="0" w:line="360" w:lineRule="auto"/>
        <w:jc w:val="both"/>
      </w:pPr>
    </w:p>
    <w:p w14:paraId="085185CD" w14:textId="77777777" w:rsidR="00066875" w:rsidRDefault="00066875">
      <w:pPr>
        <w:pStyle w:val="Standard"/>
        <w:spacing w:after="0" w:line="360" w:lineRule="auto"/>
        <w:jc w:val="both"/>
      </w:pPr>
    </w:p>
    <w:p w14:paraId="3A86C4F7" w14:textId="77777777" w:rsidR="00066875" w:rsidRDefault="00066875">
      <w:pPr>
        <w:pStyle w:val="Standard"/>
        <w:spacing w:after="0" w:line="360" w:lineRule="auto"/>
        <w:jc w:val="both"/>
      </w:pPr>
    </w:p>
    <w:p w14:paraId="5F3F1A1C" w14:textId="77777777" w:rsidR="00066875" w:rsidRDefault="00066875">
      <w:pPr>
        <w:pStyle w:val="Standard"/>
        <w:spacing w:after="0" w:line="360" w:lineRule="auto"/>
        <w:jc w:val="both"/>
      </w:pPr>
    </w:p>
    <w:p w14:paraId="12D990F9" w14:textId="77777777" w:rsidR="00066875" w:rsidRDefault="00066875">
      <w:pPr>
        <w:pStyle w:val="Standard"/>
        <w:spacing w:after="0" w:line="360" w:lineRule="auto"/>
        <w:jc w:val="both"/>
      </w:pPr>
    </w:p>
    <w:p w14:paraId="3F9B4A0B" w14:textId="77777777" w:rsidR="00066875" w:rsidRDefault="00066875">
      <w:pPr>
        <w:pStyle w:val="Standard"/>
        <w:spacing w:after="0" w:line="360" w:lineRule="auto"/>
        <w:jc w:val="both"/>
      </w:pPr>
    </w:p>
    <w:p w14:paraId="43745A91" w14:textId="77777777" w:rsidR="00066875" w:rsidRDefault="00066875">
      <w:pPr>
        <w:pStyle w:val="Standard"/>
        <w:spacing w:after="0" w:line="360" w:lineRule="auto"/>
        <w:jc w:val="both"/>
      </w:pPr>
    </w:p>
    <w:p w14:paraId="61C34CF5" w14:textId="77777777" w:rsidR="00066875" w:rsidRDefault="00066875">
      <w:pPr>
        <w:pStyle w:val="Standard"/>
        <w:spacing w:after="0" w:line="360" w:lineRule="auto"/>
        <w:jc w:val="both"/>
      </w:pPr>
    </w:p>
    <w:p w14:paraId="1C6C3C81" w14:textId="77777777" w:rsidR="00066875" w:rsidRDefault="00066875">
      <w:pPr>
        <w:pStyle w:val="Standard"/>
        <w:spacing w:after="0" w:line="360" w:lineRule="auto"/>
        <w:jc w:val="both"/>
      </w:pPr>
    </w:p>
    <w:p w14:paraId="7F59F11C" w14:textId="77777777" w:rsidR="00066875" w:rsidRDefault="00066875">
      <w:pPr>
        <w:pStyle w:val="Standard"/>
        <w:spacing w:after="0" w:line="360" w:lineRule="auto"/>
        <w:jc w:val="both"/>
      </w:pPr>
    </w:p>
    <w:p w14:paraId="3883AD9E" w14:textId="77777777" w:rsidR="00066875" w:rsidRDefault="00066875">
      <w:pPr>
        <w:pStyle w:val="Standard"/>
        <w:spacing w:after="0" w:line="360" w:lineRule="auto"/>
        <w:jc w:val="both"/>
      </w:pPr>
    </w:p>
    <w:p w14:paraId="2EA85659" w14:textId="77777777" w:rsidR="00066875" w:rsidRDefault="00000000">
      <w:pPr>
        <w:pStyle w:val="Standard"/>
        <w:spacing w:before="120" w:after="120" w:line="240" w:lineRule="auto"/>
        <w:jc w:val="both"/>
      </w:pPr>
      <w:r>
        <w:rPr>
          <w:rFonts w:ascii="Liberation Serif" w:eastAsia="Liberation Serif" w:hAnsi="Liberation Serif" w:cs="Liberation Serif"/>
          <w:i/>
          <w:sz w:val="24"/>
        </w:rPr>
        <w:t>4. ábra</w:t>
      </w:r>
    </w:p>
    <w:p w14:paraId="0B0566E8" w14:textId="77777777" w:rsidR="00066875" w:rsidRDefault="00066875">
      <w:pPr>
        <w:pStyle w:val="Standard"/>
        <w:spacing w:after="0" w:line="360" w:lineRule="auto"/>
        <w:jc w:val="both"/>
      </w:pPr>
    </w:p>
    <w:p w14:paraId="69498C33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Ezek a metódusok segítenek kiszámítani az adott recepthez tartozó értékelések számát, átlagpontszámát és tápanyagértékét.</w:t>
      </w:r>
    </w:p>
    <w:p w14:paraId="45946A07" w14:textId="77777777" w:rsidR="00066875" w:rsidRDefault="00066875">
      <w:pPr>
        <w:pageBreakBefore/>
        <w:suppressAutoHyphens w:val="0"/>
      </w:pPr>
    </w:p>
    <w:p w14:paraId="69B45ECA" w14:textId="77777777" w:rsidR="00066875" w:rsidRDefault="00000000">
      <w:pPr>
        <w:pStyle w:val="Cmsor2"/>
      </w:pPr>
      <w:bookmarkStart w:id="15" w:name="_Toc122536149"/>
      <w:bookmarkStart w:id="16" w:name="_Toc122540950"/>
      <w:proofErr w:type="spellStart"/>
      <w:r>
        <w:t>User</w:t>
      </w:r>
      <w:proofErr w:type="spellEnd"/>
      <w:r>
        <w:t xml:space="preserve"> osztály</w:t>
      </w:r>
      <w:bookmarkEnd w:id="15"/>
      <w:bookmarkEnd w:id="16"/>
    </w:p>
    <w:p w14:paraId="47A559D4" w14:textId="77777777" w:rsidR="00066875" w:rsidRDefault="00066875">
      <w:pPr>
        <w:pStyle w:val="Standard"/>
        <w:spacing w:after="0" w:line="360" w:lineRule="auto"/>
        <w:jc w:val="both"/>
        <w:rPr>
          <w:rFonts w:eastAsia="Calibri" w:cs="Calibri"/>
        </w:rPr>
      </w:pPr>
    </w:p>
    <w:p w14:paraId="2D73E9D1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Az aktuálisan bejelentkezett felhasználó adatait tartalmazó osztály.</w:t>
      </w:r>
    </w:p>
    <w:p w14:paraId="52DDBB8F" w14:textId="77777777" w:rsidR="00066875" w:rsidRDefault="00066875">
      <w:pPr>
        <w:pStyle w:val="Standard"/>
        <w:spacing w:before="120" w:after="120" w:line="240" w:lineRule="auto"/>
        <w:jc w:val="both"/>
        <w:rPr>
          <w:rFonts w:eastAsia="Calibri" w:cs="Calibri"/>
        </w:rPr>
      </w:pPr>
    </w:p>
    <w:p w14:paraId="1F71457A" w14:textId="77777777" w:rsidR="00066875" w:rsidRDefault="00000000">
      <w:pPr>
        <w:pStyle w:val="Standard"/>
        <w:spacing w:after="0" w:line="360" w:lineRule="auto"/>
        <w:jc w:val="both"/>
      </w:pPr>
      <w:r>
        <w:rPr>
          <w:noProof/>
        </w:rPr>
        <w:drawing>
          <wp:anchor distT="0" distB="0" distL="114300" distR="114300" simplePos="0" relativeHeight="23" behindDoc="0" locked="0" layoutInCell="1" allowOverlap="1" wp14:anchorId="29381767" wp14:editId="67E69A24">
            <wp:simplePos x="0" y="0"/>
            <wp:positionH relativeFrom="column">
              <wp:posOffset>40681</wp:posOffset>
            </wp:positionH>
            <wp:positionV relativeFrom="paragraph">
              <wp:posOffset>-43918</wp:posOffset>
            </wp:positionV>
            <wp:extent cx="1226877" cy="1760402"/>
            <wp:effectExtent l="0" t="0" r="0" b="0"/>
            <wp:wrapSquare wrapText="bothSides"/>
            <wp:docPr id="4" name="Kép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6877" cy="17604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7831BB5" w14:textId="77777777" w:rsidR="00066875" w:rsidRDefault="00066875">
      <w:pPr>
        <w:pStyle w:val="Standard"/>
        <w:spacing w:after="0" w:line="360" w:lineRule="auto"/>
        <w:jc w:val="both"/>
      </w:pPr>
    </w:p>
    <w:p w14:paraId="5BCAC60B" w14:textId="77777777" w:rsidR="00066875" w:rsidRDefault="00066875">
      <w:pPr>
        <w:pStyle w:val="Standard"/>
        <w:spacing w:after="0" w:line="360" w:lineRule="auto"/>
        <w:jc w:val="both"/>
      </w:pPr>
    </w:p>
    <w:p w14:paraId="0D1C854B" w14:textId="77777777" w:rsidR="00066875" w:rsidRDefault="00066875">
      <w:pPr>
        <w:pStyle w:val="Standard"/>
        <w:spacing w:after="0" w:line="360" w:lineRule="auto"/>
        <w:jc w:val="both"/>
      </w:pPr>
    </w:p>
    <w:p w14:paraId="1A3233F0" w14:textId="77777777" w:rsidR="00066875" w:rsidRDefault="00066875">
      <w:pPr>
        <w:pStyle w:val="Standard"/>
        <w:spacing w:after="0" w:line="360" w:lineRule="auto"/>
        <w:jc w:val="both"/>
      </w:pPr>
    </w:p>
    <w:p w14:paraId="12FF3FAE" w14:textId="77777777" w:rsidR="00066875" w:rsidRDefault="00066875">
      <w:pPr>
        <w:pStyle w:val="Standard"/>
        <w:spacing w:after="0" w:line="360" w:lineRule="auto"/>
        <w:jc w:val="both"/>
      </w:pPr>
    </w:p>
    <w:p w14:paraId="653AA03E" w14:textId="77777777" w:rsidR="00066875" w:rsidRDefault="00066875">
      <w:pPr>
        <w:pStyle w:val="Standard"/>
        <w:spacing w:after="0" w:line="360" w:lineRule="auto"/>
        <w:jc w:val="both"/>
      </w:pPr>
    </w:p>
    <w:p w14:paraId="152266E8" w14:textId="77777777" w:rsidR="00066875" w:rsidRDefault="00000000">
      <w:pPr>
        <w:pStyle w:val="Standard"/>
        <w:spacing w:before="120" w:after="120" w:line="240" w:lineRule="auto"/>
        <w:jc w:val="both"/>
      </w:pPr>
      <w:r>
        <w:rPr>
          <w:rFonts w:ascii="Times New Roman" w:eastAsia="Times New Roman" w:hAnsi="Times New Roman" w:cs="Times New Roman"/>
          <w:i/>
          <w:sz w:val="24"/>
        </w:rPr>
        <w:t>5</w:t>
      </w:r>
      <w:r>
        <w:rPr>
          <w:rFonts w:ascii="Liberation Serif" w:eastAsia="Liberation Serif" w:hAnsi="Liberation Serif" w:cs="Liberation Serif"/>
          <w:i/>
          <w:sz w:val="24"/>
        </w:rPr>
        <w:t>. ábra</w:t>
      </w:r>
    </w:p>
    <w:p w14:paraId="63D299D6" w14:textId="77777777" w:rsidR="00066875" w:rsidRDefault="00066875">
      <w:pPr>
        <w:pStyle w:val="Standard"/>
        <w:spacing w:after="0" w:line="360" w:lineRule="auto"/>
        <w:jc w:val="both"/>
      </w:pPr>
    </w:p>
    <w:p w14:paraId="2164927E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A felhasználó alapadatain (név, e-mail cím, bemutatkozó szöveg) kívül tartalmazza a profilképét, regisztrálása dátumát, jogosultságát, állapotát (letiltott vagy aktív felhasználó). Ezen kívül statisztikai adatokat is tartalmaz, mint összes hozzászólás, feltöltött receptjeinek száma, receptkönyvében szereplő tételek száma.</w:t>
      </w:r>
    </w:p>
    <w:p w14:paraId="2A54A6E5" w14:textId="77777777" w:rsidR="00066875" w:rsidRDefault="00066875">
      <w:pPr>
        <w:pStyle w:val="Standard"/>
        <w:spacing w:before="120" w:after="120" w:line="240" w:lineRule="auto"/>
        <w:jc w:val="both"/>
      </w:pPr>
    </w:p>
    <w:p w14:paraId="0C935EBC" w14:textId="77777777" w:rsidR="00066875" w:rsidRDefault="00066875">
      <w:pPr>
        <w:pStyle w:val="Standard"/>
        <w:spacing w:before="120" w:after="120" w:line="240" w:lineRule="auto"/>
        <w:jc w:val="both"/>
        <w:rPr>
          <w:rFonts w:eastAsia="Calibri" w:cs="Calibri"/>
        </w:rPr>
      </w:pPr>
    </w:p>
    <w:p w14:paraId="0CA606FA" w14:textId="77777777" w:rsidR="00066875" w:rsidRDefault="00000000">
      <w:pPr>
        <w:pStyle w:val="Cmsor2"/>
      </w:pPr>
      <w:bookmarkStart w:id="17" w:name="_Toc122536150"/>
      <w:bookmarkStart w:id="18" w:name="_Toc122540951"/>
      <w:r>
        <w:t>Objektumok, illetve kliens-szerver közötti kommunikáció</w:t>
      </w:r>
      <w:bookmarkEnd w:id="17"/>
      <w:bookmarkEnd w:id="18"/>
    </w:p>
    <w:p w14:paraId="58664C88" w14:textId="77777777" w:rsidR="00066875" w:rsidRDefault="00066875">
      <w:pPr>
        <w:pStyle w:val="Standard"/>
        <w:spacing w:after="0" w:line="360" w:lineRule="auto"/>
        <w:jc w:val="both"/>
        <w:rPr>
          <w:rFonts w:eastAsia="Calibri" w:cs="Calibri"/>
        </w:rPr>
      </w:pPr>
    </w:p>
    <w:p w14:paraId="6792E195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Ebben a fejezetben kiragadok a rendszerspecifikációból néhány kulcsfontosságú eseményt és bemutatom ezen eseményekhez tartozó, egymással információs kapcsolatban álló osztályokat, objektumokat. A közöttük kialakuló interakciókat, állapotváltozásokat ábrákkal szemléltetem.</w:t>
      </w:r>
    </w:p>
    <w:p w14:paraId="08E50BB7" w14:textId="77777777" w:rsidR="00066875" w:rsidRDefault="00066875">
      <w:pPr>
        <w:pStyle w:val="Standard"/>
        <w:spacing w:after="0" w:line="360" w:lineRule="auto"/>
        <w:jc w:val="both"/>
        <w:rPr>
          <w:rFonts w:eastAsia="Calibri" w:cs="Calibri"/>
        </w:rPr>
      </w:pPr>
    </w:p>
    <w:p w14:paraId="55FF2540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 recepttár bizonyos szolgáltatásainak elérése regisztrációhoz kötött. Regisztrált felhasználók az azonosítójuk megadása után tudják elérni ezen szolgáltatásokat. Maga a belépési folyamat a 6. ábrán látható. A belépés gomb megnyomását követően a felhasználó által megadott e-mail cím és jelszó páros a webszerverhez érkezik, ami összeveti ezeket az adatbázisban </w:t>
      </w:r>
      <w:proofErr w:type="spellStart"/>
      <w:r>
        <w:rPr>
          <w:rFonts w:ascii="Times New Roman" w:eastAsia="Times New Roman" w:hAnsi="Times New Roman" w:cs="Times New Roman"/>
          <w:sz w:val="24"/>
        </w:rPr>
        <w:t>tároltakkal</w:t>
      </w:r>
      <w:proofErr w:type="spellEnd"/>
      <w:r>
        <w:rPr>
          <w:rFonts w:ascii="Times New Roman" w:eastAsia="Times New Roman" w:hAnsi="Times New Roman" w:cs="Times New Roman"/>
          <w:sz w:val="24"/>
        </w:rPr>
        <w:t>, majd a kiértékelést követően a megfelelő választ küldi vissza a kliensnek. Hibás adatok megadása esetén a webalkalmazás hibaüzenetekkel figyelmeztet, helyes adatok megadása esetén a felhasználói profilképernyőre irányítja az immáron belépett felhasználót.</w:t>
      </w:r>
    </w:p>
    <w:p w14:paraId="3844E3D0" w14:textId="77777777" w:rsidR="00066875" w:rsidRDefault="00066875">
      <w:pPr>
        <w:pStyle w:val="Standard"/>
        <w:spacing w:after="0" w:line="360" w:lineRule="auto"/>
        <w:jc w:val="both"/>
        <w:rPr>
          <w:rFonts w:eastAsia="Calibri" w:cs="Calibri"/>
        </w:rPr>
      </w:pPr>
    </w:p>
    <w:p w14:paraId="45E47B0E" w14:textId="77777777" w:rsidR="00066875" w:rsidRDefault="00066875">
      <w:pPr>
        <w:pStyle w:val="Standard"/>
        <w:spacing w:after="0" w:line="360" w:lineRule="auto"/>
        <w:jc w:val="both"/>
      </w:pPr>
    </w:p>
    <w:p w14:paraId="69518F6A" w14:textId="77777777" w:rsidR="00066875" w:rsidRDefault="00000000">
      <w:pPr>
        <w:pStyle w:val="Standard"/>
        <w:spacing w:before="120" w:after="120" w:line="240" w:lineRule="auto"/>
        <w:jc w:val="both"/>
      </w:pPr>
      <w:r>
        <w:rPr>
          <w:rFonts w:ascii="Times New Roman" w:eastAsia="Times New Roman" w:hAnsi="Times New Roman" w:cs="Times New Roman"/>
          <w:i/>
          <w:noProof/>
          <w:sz w:val="24"/>
        </w:rPr>
        <w:drawing>
          <wp:inline distT="0" distB="0" distL="0" distR="0" wp14:anchorId="14B43B1C" wp14:editId="614C6774">
            <wp:extent cx="5759448" cy="5137154"/>
            <wp:effectExtent l="0" t="0" r="0" b="6346"/>
            <wp:docPr id="5" name="Kép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48" cy="51371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4"/>
        </w:rPr>
        <w:t>6</w:t>
      </w:r>
      <w:r>
        <w:rPr>
          <w:rFonts w:ascii="Liberation Serif" w:eastAsia="Liberation Serif" w:hAnsi="Liberation Serif" w:cs="Liberation Serif"/>
          <w:i/>
          <w:sz w:val="24"/>
        </w:rPr>
        <w:t>. ábra</w:t>
      </w:r>
    </w:p>
    <w:p w14:paraId="78F7D2B6" w14:textId="77777777" w:rsidR="00066875" w:rsidRDefault="00066875">
      <w:pPr>
        <w:pStyle w:val="Standard"/>
        <w:spacing w:after="0" w:line="360" w:lineRule="auto"/>
        <w:jc w:val="both"/>
      </w:pPr>
    </w:p>
    <w:p w14:paraId="565B7DF6" w14:textId="77777777" w:rsidR="00066875" w:rsidRDefault="00000000">
      <w:pPr>
        <w:pStyle w:val="Standard"/>
        <w:spacing w:after="0" w:line="360" w:lineRule="auto"/>
        <w:jc w:val="both"/>
      </w:pPr>
      <w:r>
        <w:t xml:space="preserve">A </w:t>
      </w: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 xml:space="preserve"> támadások kivédésre egy biztonsági mechanizmus is be lett építve a belépési folyamatba. A 7. ábrán látható, ahogy a webszerveren futó, bejelentkezést felügyelő PHP script működik. Sikertelen próbálkozások esetén növeli az újra próbálkozáshoz szükséges időt, bizonyos sikertelen próbálkozás szám felett pedig felfüggeszti a felhasználót és értesíti az eseményről az adminisztrátort.</w:t>
      </w:r>
    </w:p>
    <w:p w14:paraId="0EFC2B4D" w14:textId="77777777" w:rsidR="00066875" w:rsidRDefault="00066875">
      <w:pPr>
        <w:pStyle w:val="Standard"/>
        <w:spacing w:after="0" w:line="360" w:lineRule="auto"/>
        <w:jc w:val="both"/>
      </w:pPr>
    </w:p>
    <w:p w14:paraId="7B15CFC8" w14:textId="77777777" w:rsidR="00066875" w:rsidRDefault="00000000">
      <w:pPr>
        <w:pStyle w:val="Standard"/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4B29B584" wp14:editId="1A2563C5">
            <wp:extent cx="5759448" cy="4864095"/>
            <wp:effectExtent l="0" t="0" r="0" b="0"/>
            <wp:docPr id="6" name="Kép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48" cy="48640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ED12F4F" w14:textId="77777777" w:rsidR="00066875" w:rsidRDefault="00066875">
      <w:pPr>
        <w:pStyle w:val="Standard"/>
        <w:spacing w:after="0" w:line="360" w:lineRule="auto"/>
        <w:jc w:val="both"/>
      </w:pPr>
    </w:p>
    <w:p w14:paraId="0A10A2B9" w14:textId="77777777" w:rsidR="00066875" w:rsidRDefault="00000000">
      <w:pPr>
        <w:pStyle w:val="Standard"/>
        <w:spacing w:before="120" w:after="120" w:line="240" w:lineRule="auto"/>
        <w:jc w:val="both"/>
      </w:pPr>
      <w:r>
        <w:rPr>
          <w:rFonts w:ascii="Times New Roman" w:eastAsia="Times New Roman" w:hAnsi="Times New Roman" w:cs="Times New Roman"/>
          <w:i/>
          <w:sz w:val="24"/>
        </w:rPr>
        <w:t>7</w:t>
      </w:r>
      <w:r>
        <w:rPr>
          <w:rFonts w:ascii="Liberation Serif" w:eastAsia="Liberation Serif" w:hAnsi="Liberation Serif" w:cs="Liberation Serif"/>
          <w:i/>
          <w:sz w:val="24"/>
        </w:rPr>
        <w:t>. ábra</w:t>
      </w:r>
    </w:p>
    <w:p w14:paraId="3B3F4F73" w14:textId="77777777" w:rsidR="00066875" w:rsidRDefault="00066875">
      <w:pPr>
        <w:pStyle w:val="Standard"/>
        <w:spacing w:after="0" w:line="360" w:lineRule="auto"/>
        <w:jc w:val="both"/>
      </w:pPr>
    </w:p>
    <w:p w14:paraId="06D7CA1E" w14:textId="77777777" w:rsidR="00066875" w:rsidRDefault="00000000">
      <w:pPr>
        <w:pStyle w:val="Standard"/>
        <w:spacing w:after="0" w:line="360" w:lineRule="auto"/>
        <w:jc w:val="both"/>
      </w:pPr>
      <w:r>
        <w:t>A receptek létrehozásának a folyamata a 8. ábrán látható.</w:t>
      </w:r>
    </w:p>
    <w:p w14:paraId="1F71A47C" w14:textId="77777777" w:rsidR="00066875" w:rsidRDefault="00066875">
      <w:pPr>
        <w:pStyle w:val="Standard"/>
        <w:spacing w:after="0" w:line="360" w:lineRule="auto"/>
        <w:jc w:val="both"/>
      </w:pPr>
    </w:p>
    <w:p w14:paraId="65BFFCBD" w14:textId="77777777" w:rsidR="00066875" w:rsidRDefault="00000000">
      <w:pPr>
        <w:pStyle w:val="Standard"/>
        <w:spacing w:after="0" w:line="360" w:lineRule="auto"/>
        <w:jc w:val="both"/>
        <w:rPr>
          <w:rFonts w:eastAsia="Calibri" w:cs="Calibri"/>
        </w:rPr>
      </w:pPr>
      <w:r>
        <w:rPr>
          <w:rFonts w:eastAsia="Calibri" w:cs="Calibri"/>
        </w:rPr>
        <w:t>A felhasználó kitölt egy űrlapot megadva a recept különböző tulajdonságait. A folyamat során kliensoldali ellenőrzés történik először. Ha nincs megfelelően kitöltve az űrlap, akkor hibaüzenet figyelmezteti a felhasználót. Ha minden megfelelően ki van töltve, abban az esetben a „Feltöltés” gomb aktívvá válik, és megnyomva azt az adatok el lesznek küldve a webszervernek további ellenőrzésre/feldolgozásra. Az ellenőrzés eredményétől függően a szerver hibakódokkal vagy sikeres kóddal válaszol (utóbbi esetben a receptet eltárolja az adatbázisban is)</w:t>
      </w:r>
    </w:p>
    <w:p w14:paraId="114FDABF" w14:textId="77777777" w:rsidR="00066875" w:rsidRDefault="00066875">
      <w:pPr>
        <w:pStyle w:val="Standard"/>
        <w:spacing w:before="120" w:after="120" w:line="240" w:lineRule="auto"/>
        <w:jc w:val="both"/>
        <w:rPr>
          <w:rFonts w:ascii="Times New Roman" w:eastAsia="Times New Roman" w:hAnsi="Times New Roman" w:cs="Times New Roman"/>
          <w:i/>
          <w:sz w:val="24"/>
        </w:rPr>
      </w:pPr>
    </w:p>
    <w:p w14:paraId="3F877D12" w14:textId="77777777" w:rsidR="00066875" w:rsidRDefault="00066875">
      <w:pPr>
        <w:pStyle w:val="Standard"/>
        <w:spacing w:before="120" w:after="120" w:line="240" w:lineRule="auto"/>
        <w:jc w:val="both"/>
        <w:rPr>
          <w:rFonts w:ascii="Times New Roman" w:eastAsia="Times New Roman" w:hAnsi="Times New Roman" w:cs="Times New Roman"/>
          <w:i/>
          <w:sz w:val="24"/>
        </w:rPr>
      </w:pPr>
    </w:p>
    <w:p w14:paraId="4BD5F168" w14:textId="77777777" w:rsidR="00066875" w:rsidRDefault="00000000">
      <w:pPr>
        <w:pStyle w:val="Standard"/>
        <w:spacing w:before="120" w:after="120" w:line="240" w:lineRule="auto"/>
        <w:jc w:val="both"/>
      </w:pPr>
      <w:r>
        <w:rPr>
          <w:rFonts w:ascii="Times New Roman" w:eastAsia="Times New Roman" w:hAnsi="Times New Roman" w:cs="Times New Roman"/>
          <w:i/>
          <w:noProof/>
          <w:sz w:val="24"/>
        </w:rPr>
        <w:lastRenderedPageBreak/>
        <w:drawing>
          <wp:inline distT="0" distB="0" distL="0" distR="0" wp14:anchorId="277135BD" wp14:editId="3D275DD7">
            <wp:extent cx="5346697" cy="5156201"/>
            <wp:effectExtent l="0" t="0" r="6353" b="6349"/>
            <wp:docPr id="7" name="Kép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6697" cy="51562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9B02C3" w14:textId="77777777" w:rsidR="00066875" w:rsidRDefault="00000000">
      <w:pPr>
        <w:pStyle w:val="Standard"/>
        <w:spacing w:before="120" w:after="120" w:line="240" w:lineRule="auto"/>
        <w:jc w:val="both"/>
      </w:pPr>
      <w:r>
        <w:rPr>
          <w:rFonts w:ascii="Times New Roman" w:eastAsia="Times New Roman" w:hAnsi="Times New Roman" w:cs="Times New Roman"/>
          <w:i/>
          <w:sz w:val="24"/>
        </w:rPr>
        <w:t>8</w:t>
      </w:r>
      <w:r>
        <w:rPr>
          <w:rFonts w:ascii="Liberation Serif" w:eastAsia="Liberation Serif" w:hAnsi="Liberation Serif" w:cs="Liberation Serif"/>
          <w:i/>
          <w:sz w:val="24"/>
        </w:rPr>
        <w:t>. ábra</w:t>
      </w:r>
    </w:p>
    <w:p w14:paraId="7AC5E6D3" w14:textId="77777777" w:rsidR="00066875" w:rsidRDefault="00066875">
      <w:pPr>
        <w:pStyle w:val="Standard"/>
        <w:spacing w:after="0" w:line="360" w:lineRule="auto"/>
        <w:jc w:val="both"/>
        <w:rPr>
          <w:rFonts w:eastAsia="Calibri" w:cs="Calibri"/>
        </w:rPr>
      </w:pPr>
    </w:p>
    <w:p w14:paraId="153533C0" w14:textId="77777777" w:rsidR="00066875" w:rsidRDefault="00066875">
      <w:pPr>
        <w:pStyle w:val="Standard"/>
        <w:spacing w:after="0" w:line="360" w:lineRule="auto"/>
        <w:jc w:val="both"/>
        <w:rPr>
          <w:rFonts w:eastAsia="Calibri" w:cs="Calibri"/>
        </w:rPr>
      </w:pPr>
    </w:p>
    <w:p w14:paraId="350F1369" w14:textId="77777777" w:rsidR="00066875" w:rsidRDefault="00066875">
      <w:pPr>
        <w:pageBreakBefore/>
        <w:suppressAutoHyphens w:val="0"/>
      </w:pPr>
    </w:p>
    <w:p w14:paraId="1E6861A3" w14:textId="77777777" w:rsidR="00066875" w:rsidRDefault="00000000">
      <w:pPr>
        <w:pStyle w:val="Cmsor2"/>
      </w:pPr>
      <w:bookmarkStart w:id="19" w:name="_Toc122536151"/>
      <w:bookmarkStart w:id="20" w:name="_Toc122540952"/>
      <w:r>
        <w:t>Az adatbázis</w:t>
      </w:r>
      <w:bookmarkEnd w:id="19"/>
      <w:bookmarkEnd w:id="20"/>
    </w:p>
    <w:p w14:paraId="2576706D" w14:textId="77777777" w:rsidR="00066875" w:rsidRDefault="00066875"/>
    <w:p w14:paraId="4BC3C0A4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Az alábbi ábrán az adatbázis tervezett táblái az oszlopaikkal és a táblák közti kapcsolatok láthatóak.  </w:t>
      </w:r>
    </w:p>
    <w:p w14:paraId="2FC23283" w14:textId="77777777" w:rsidR="00066875" w:rsidRDefault="00066875">
      <w:pPr>
        <w:pStyle w:val="Standard"/>
        <w:spacing w:after="0" w:line="360" w:lineRule="auto"/>
        <w:jc w:val="both"/>
        <w:rPr>
          <w:rFonts w:eastAsia="Calibri" w:cs="Calibri"/>
        </w:rPr>
      </w:pPr>
    </w:p>
    <w:p w14:paraId="4818AAC0" w14:textId="77777777" w:rsidR="00066875" w:rsidRDefault="00000000">
      <w:pPr>
        <w:pStyle w:val="Standard"/>
        <w:spacing w:after="0" w:line="360" w:lineRule="auto"/>
        <w:jc w:val="both"/>
      </w:pPr>
      <w:r>
        <w:rPr>
          <w:noProof/>
        </w:rPr>
        <w:drawing>
          <wp:inline distT="0" distB="0" distL="0" distR="0" wp14:anchorId="2A47D434" wp14:editId="20A4933A">
            <wp:extent cx="5759448" cy="4591046"/>
            <wp:effectExtent l="0" t="0" r="0" b="4"/>
            <wp:docPr id="8" name="Kép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48" cy="45910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55B5573" w14:textId="77777777" w:rsidR="00066875" w:rsidRDefault="00000000">
      <w:pPr>
        <w:pStyle w:val="Standard"/>
        <w:spacing w:before="120" w:after="120" w:line="240" w:lineRule="auto"/>
        <w:jc w:val="both"/>
      </w:pPr>
      <w:r>
        <w:rPr>
          <w:rFonts w:ascii="Liberation Serif" w:eastAsia="Liberation Serif" w:hAnsi="Liberation Serif" w:cs="Liberation Serif"/>
          <w:i/>
          <w:sz w:val="24"/>
        </w:rPr>
        <w:t>9. ábra</w:t>
      </w:r>
    </w:p>
    <w:p w14:paraId="4BEA047A" w14:textId="77777777" w:rsidR="00066875" w:rsidRDefault="00066875">
      <w:pPr>
        <w:pageBreakBefore/>
        <w:suppressAutoHyphens w:val="0"/>
      </w:pPr>
    </w:p>
    <w:p w14:paraId="6BBAA525" w14:textId="77777777" w:rsidR="00066875" w:rsidRDefault="00000000">
      <w:pPr>
        <w:pStyle w:val="Cmsor2"/>
      </w:pPr>
      <w:bookmarkStart w:id="21" w:name="_Toc122536152"/>
      <w:bookmarkStart w:id="22" w:name="_Toc122540953"/>
      <w:r>
        <w:t>Tesztesetek</w:t>
      </w:r>
      <w:bookmarkEnd w:id="21"/>
      <w:bookmarkEnd w:id="22"/>
    </w:p>
    <w:p w14:paraId="725E5AB3" w14:textId="77777777" w:rsidR="00066875" w:rsidRDefault="00066875"/>
    <w:p w14:paraId="28CA7259" w14:textId="77777777" w:rsidR="00066875" w:rsidRDefault="00066875"/>
    <w:tbl>
      <w:tblPr>
        <w:tblW w:w="8926" w:type="dxa"/>
        <w:tblInd w:w="9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70"/>
        <w:gridCol w:w="2228"/>
        <w:gridCol w:w="1660"/>
        <w:gridCol w:w="2578"/>
        <w:gridCol w:w="990"/>
      </w:tblGrid>
      <w:tr w:rsidR="00066875" w14:paraId="1612B76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19AC4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Osztály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EB5A9F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Eset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0064B3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Bevitt adat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DFD3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Hibakezelés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4E6F5B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Sikeres teszt</w:t>
            </w:r>
          </w:p>
        </w:tc>
      </w:tr>
      <w:tr w:rsidR="00066875" w14:paraId="227309A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128684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Login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BF6B37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E-mail cím megadása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810115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nem létező e-mail cím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13763D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hibaüzenetet érkezett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AC0CC7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igen</w:t>
            </w:r>
          </w:p>
        </w:tc>
      </w:tr>
      <w:tr w:rsidR="00066875" w14:paraId="6EF6568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54F70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Login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054F62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Jelszó megadása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C33851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rossz jelszó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473D6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hibaüzenetet érkezett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ECAEB0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igen</w:t>
            </w:r>
          </w:p>
        </w:tc>
      </w:tr>
      <w:tr w:rsidR="00066875" w14:paraId="66B4D63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62428B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Login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FD60C" w14:textId="77777777" w:rsidR="00066875" w:rsidRDefault="00000000">
            <w:pPr>
              <w:pStyle w:val="Standard"/>
              <w:spacing w:after="0" w:line="36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Több rossz próbálkozás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32E1A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rossz adatok megadása 4 alkalommal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6C6793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hibaüzenetet érkezett, felhasználó kizárva bizonyos időre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E3ADC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igen</w:t>
            </w:r>
          </w:p>
        </w:tc>
      </w:tr>
      <w:tr w:rsidR="00066875" w14:paraId="5F2EDA5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8A38EB" w14:textId="77777777" w:rsidR="00066875" w:rsidRDefault="00000000">
            <w:pPr>
              <w:pStyle w:val="Standard"/>
              <w:spacing w:after="0"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Login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679C5" w14:textId="77777777" w:rsidR="00066875" w:rsidRDefault="00000000">
            <w:pPr>
              <w:pStyle w:val="Standard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Elfelejtett jelszó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A51B6" w14:textId="77777777" w:rsidR="00066875" w:rsidRDefault="00000000">
            <w:pPr>
              <w:pStyle w:val="Standard"/>
              <w:spacing w:after="0" w:line="360" w:lineRule="auto"/>
            </w:pPr>
            <w:r>
              <w:t>E-mail cím megadása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CD701C" w14:textId="77777777" w:rsidR="00066875" w:rsidRDefault="00000000">
            <w:pPr>
              <w:pStyle w:val="Standard"/>
              <w:spacing w:after="0" w:line="360" w:lineRule="auto"/>
            </w:pPr>
            <w:r>
              <w:t>Jelszó visszaállító e-mail megérkezett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52B677" w14:textId="77777777" w:rsidR="00066875" w:rsidRDefault="00000000">
            <w:pPr>
              <w:pStyle w:val="Standard"/>
              <w:spacing w:after="0"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igen</w:t>
            </w:r>
          </w:p>
        </w:tc>
      </w:tr>
      <w:tr w:rsidR="00066875" w14:paraId="79B68A5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7AC653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Regisztráció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1710A8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E-mail cím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E6C0D7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Már létező e-mail cím megadása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80E0B5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hibaüzenetet érkezett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9491B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igen</w:t>
            </w:r>
          </w:p>
        </w:tc>
      </w:tr>
      <w:tr w:rsidR="00066875" w14:paraId="5EBEFB7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61D45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Regisztráció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FDCF0A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Jelszó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FC668F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Rövid jelszó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F75110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hibaüzenetet érkezett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DE034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igen</w:t>
            </w:r>
          </w:p>
        </w:tc>
      </w:tr>
      <w:tr w:rsidR="00066875" w14:paraId="7B6F3B3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C0DBA4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Recept feltöltés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B70842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Feltöltés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4921B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Hiányos adatokkal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26169D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hibaüzenetet érkezett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3E41CC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igen</w:t>
            </w:r>
          </w:p>
        </w:tc>
      </w:tr>
      <w:tr w:rsidR="00066875" w14:paraId="714CAD0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3FED52" w14:textId="77777777" w:rsidR="00066875" w:rsidRDefault="00000000">
            <w:pPr>
              <w:pStyle w:val="Standard"/>
              <w:spacing w:after="0"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Recept feltöltés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80471F" w14:textId="77777777" w:rsidR="00066875" w:rsidRDefault="00000000">
            <w:pPr>
              <w:pStyle w:val="Standard"/>
              <w:spacing w:after="0"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Feltöltés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352C21" w14:textId="77777777" w:rsidR="00066875" w:rsidRDefault="00000000">
            <w:pPr>
              <w:pStyle w:val="Standard"/>
              <w:spacing w:after="0"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Kép nélkül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EACCD9" w14:textId="77777777" w:rsidR="00066875" w:rsidRDefault="00000000">
            <w:pPr>
              <w:pStyle w:val="Standard"/>
              <w:spacing w:after="0"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hibaüzenetet érkezett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C17906" w14:textId="77777777" w:rsidR="00066875" w:rsidRDefault="00000000">
            <w:pPr>
              <w:pStyle w:val="Standard"/>
              <w:spacing w:after="0"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igen</w:t>
            </w:r>
          </w:p>
        </w:tc>
      </w:tr>
      <w:tr w:rsidR="00066875" w14:paraId="087F205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95C054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Recept módosítása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001C92" w14:textId="77777777" w:rsidR="00066875" w:rsidRDefault="00000000">
            <w:pPr>
              <w:pStyle w:val="Standard"/>
              <w:spacing w:after="0" w:line="360" w:lineRule="auto"/>
              <w:jc w:val="both"/>
            </w:pPr>
            <w:r>
              <w:t>Módosítás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506E0" w14:textId="77777777" w:rsidR="00066875" w:rsidRDefault="00000000">
            <w:pPr>
              <w:pStyle w:val="Standard"/>
              <w:spacing w:after="0" w:line="360" w:lineRule="auto"/>
            </w:pPr>
            <w:r>
              <w:t>Képek kitörlése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58057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törölte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94F97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igen</w:t>
            </w:r>
          </w:p>
        </w:tc>
      </w:tr>
      <w:tr w:rsidR="00066875" w14:paraId="566B832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092E5C" w14:textId="77777777" w:rsidR="00066875" w:rsidRDefault="00000000">
            <w:pPr>
              <w:pStyle w:val="Standard"/>
              <w:spacing w:after="0"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Recept módosítása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443718" w14:textId="77777777" w:rsidR="00066875" w:rsidRDefault="00000000">
            <w:pPr>
              <w:pStyle w:val="Standard"/>
              <w:spacing w:after="0" w:line="360" w:lineRule="auto"/>
              <w:jc w:val="both"/>
            </w:pPr>
            <w:r>
              <w:t>Módosítás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26BFD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Hiányos adatokkal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57B56" w14:textId="77777777" w:rsidR="00066875" w:rsidRDefault="00000000">
            <w:pPr>
              <w:pStyle w:val="Standard"/>
              <w:spacing w:after="0"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nem engedte feltölteni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897573" w14:textId="77777777" w:rsidR="00066875" w:rsidRDefault="00000000">
            <w:pPr>
              <w:pStyle w:val="Standard"/>
              <w:spacing w:after="0"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igen</w:t>
            </w:r>
          </w:p>
        </w:tc>
      </w:tr>
      <w:tr w:rsidR="00066875" w14:paraId="310445B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929EB1" w14:textId="77777777" w:rsidR="00066875" w:rsidRDefault="00000000">
            <w:pPr>
              <w:pStyle w:val="Standard"/>
              <w:spacing w:after="0"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Recept módosítása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EE95C" w14:textId="77777777" w:rsidR="00066875" w:rsidRDefault="00000000">
            <w:pPr>
              <w:pStyle w:val="Standard"/>
              <w:spacing w:after="0" w:line="360" w:lineRule="auto"/>
              <w:jc w:val="both"/>
            </w:pPr>
            <w:r>
              <w:t>Módosítás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AB280B" w14:textId="77777777" w:rsidR="00066875" w:rsidRDefault="00000000">
            <w:pPr>
              <w:pStyle w:val="Standard"/>
              <w:spacing w:after="0"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4db kép kiválasztása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2BFBA0" w14:textId="77777777" w:rsidR="00066875" w:rsidRDefault="00000000">
            <w:pPr>
              <w:pStyle w:val="Standard"/>
              <w:spacing w:after="0"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nem engedte feltölteni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60E37E" w14:textId="77777777" w:rsidR="00066875" w:rsidRDefault="00000000">
            <w:pPr>
              <w:pStyle w:val="Standard"/>
              <w:spacing w:after="0"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igen</w:t>
            </w:r>
          </w:p>
        </w:tc>
      </w:tr>
      <w:tr w:rsidR="00066875" w14:paraId="5F9DB0B4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F381BB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Recept törlése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C4AD44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Törlés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37C45F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Törlés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7552F8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kitörölte a receptet a feltöltött képekkel együtt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FCC1A5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igen</w:t>
            </w:r>
          </w:p>
        </w:tc>
      </w:tr>
    </w:tbl>
    <w:p w14:paraId="3F90DA75" w14:textId="77777777" w:rsidR="00066875" w:rsidRDefault="00066875">
      <w:pPr>
        <w:pStyle w:val="Standard"/>
        <w:spacing w:after="0" w:line="240" w:lineRule="auto"/>
        <w:rPr>
          <w:rFonts w:eastAsia="Calibri" w:cs="Calibri"/>
        </w:rPr>
      </w:pPr>
    </w:p>
    <w:p w14:paraId="33199804" w14:textId="77777777" w:rsidR="00066875" w:rsidRDefault="00066875">
      <w:pPr>
        <w:pageBreakBefore/>
        <w:suppressAutoHyphens w:val="0"/>
        <w:rPr>
          <w:rFonts w:eastAsia="Calibri" w:cs="Calibri"/>
        </w:rPr>
      </w:pPr>
    </w:p>
    <w:tbl>
      <w:tblPr>
        <w:tblW w:w="8926" w:type="dxa"/>
        <w:tblInd w:w="9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70"/>
        <w:gridCol w:w="2228"/>
        <w:gridCol w:w="1660"/>
        <w:gridCol w:w="2578"/>
        <w:gridCol w:w="990"/>
      </w:tblGrid>
      <w:tr w:rsidR="00066875" w14:paraId="39236CD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E99F4D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Osztály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91429C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Eset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53B67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Bevitt adat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4CB5D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Hibakezelés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EA8CAB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Sikeres teszt</w:t>
            </w:r>
          </w:p>
        </w:tc>
      </w:tr>
      <w:tr w:rsidR="00066875" w14:paraId="4AA53C6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124899" w14:textId="77777777" w:rsidR="00066875" w:rsidRDefault="00000000">
            <w:pPr>
              <w:pStyle w:val="Standard"/>
              <w:spacing w:after="0"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Értékelés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77D1AD" w14:textId="77777777" w:rsidR="00066875" w:rsidRDefault="00000000">
            <w:pPr>
              <w:pStyle w:val="Standard"/>
              <w:spacing w:after="0" w:line="360" w:lineRule="auto"/>
            </w:pPr>
            <w:r>
              <w:t>Értékelés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3A73F" w14:textId="77777777" w:rsidR="00066875" w:rsidRDefault="00000000">
            <w:pPr>
              <w:pStyle w:val="Standard"/>
              <w:spacing w:after="0"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 csillagos értékelés v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40E14" w14:textId="77777777" w:rsidR="00066875" w:rsidRDefault="00000000">
            <w:pPr>
              <w:pStyle w:val="Standard"/>
              <w:spacing w:after="0"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nem engedélyezte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3CE836" w14:textId="77777777" w:rsidR="00066875" w:rsidRDefault="00000000">
            <w:pPr>
              <w:pStyle w:val="Standard"/>
              <w:spacing w:after="0"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igen</w:t>
            </w:r>
          </w:p>
        </w:tc>
      </w:tr>
      <w:tr w:rsidR="00066875" w14:paraId="0A96FAC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0A2A22" w14:textId="77777777" w:rsidR="00066875" w:rsidRDefault="00000000">
            <w:pPr>
              <w:pStyle w:val="Standard"/>
              <w:spacing w:after="0"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Értékelés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FF2C79" w14:textId="77777777" w:rsidR="00066875" w:rsidRDefault="00000000">
            <w:pPr>
              <w:pStyle w:val="Standard"/>
              <w:spacing w:after="0" w:line="360" w:lineRule="auto"/>
            </w:pPr>
            <w:r>
              <w:t>Értékelés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59FACB" w14:textId="77777777" w:rsidR="00066875" w:rsidRDefault="00000000">
            <w:pPr>
              <w:pStyle w:val="Standard"/>
              <w:spacing w:after="0" w:line="360" w:lineRule="auto"/>
            </w:pPr>
            <w:r>
              <w:t>5 csillagos értékelés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7199B" w14:textId="77777777" w:rsidR="00066875" w:rsidRDefault="00000000">
            <w:pPr>
              <w:pStyle w:val="Standard"/>
              <w:spacing w:after="0"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engedélyezte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9E43AD" w14:textId="77777777" w:rsidR="00066875" w:rsidRDefault="00000000">
            <w:pPr>
              <w:pStyle w:val="Standard"/>
              <w:spacing w:after="0" w:line="36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igen</w:t>
            </w:r>
          </w:p>
        </w:tc>
      </w:tr>
      <w:tr w:rsidR="00066875" w14:paraId="1D5E267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1F36E0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Értékelés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890B04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Értékelés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78518C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5 csillagos értékelés hozzászólás üresen hagyva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DD5170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engedélyezte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89E68B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igen</w:t>
            </w:r>
          </w:p>
        </w:tc>
      </w:tr>
      <w:tr w:rsidR="00066875" w14:paraId="180F9F8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626AD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Értékelés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36A252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Értékelés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FE1E13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már előzőleg értékelt recept újbóli értékelése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D4832A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nem engedélyezte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B8A7F2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igen</w:t>
            </w:r>
          </w:p>
        </w:tc>
      </w:tr>
      <w:tr w:rsidR="00066875" w14:paraId="059D168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686CEA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Keresés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27298C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Találatok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719FDA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qw1e213wsqw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0E2651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„Nincs találat” képernyő megjelenítése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E0E425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igen</w:t>
            </w:r>
          </w:p>
        </w:tc>
      </w:tr>
      <w:tr w:rsidR="00066875" w14:paraId="06D028D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758CD5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Keresés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A8C124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Találatok asztal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063BFF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töltött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káp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388F24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Találati eredmények megjelenítve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801F6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igen</w:t>
            </w:r>
          </w:p>
        </w:tc>
      </w:tr>
      <w:tr w:rsidR="00066875" w14:paraId="6D805BE4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A8EE6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Keresés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08F780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Találatok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0BE3B6" w14:textId="77777777" w:rsidR="00066875" w:rsidRDefault="00000000">
            <w:pPr>
              <w:pStyle w:val="Standard"/>
              <w:spacing w:after="0" w:line="360" w:lineRule="auto"/>
            </w:pPr>
            <w:r>
              <w:t>„mutass többet” gomb megnyomása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2B7A69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Találatok lapozása rendben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03D7F3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igen</w:t>
            </w:r>
          </w:p>
        </w:tc>
      </w:tr>
      <w:tr w:rsidR="00066875" w14:paraId="5AAB931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523921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Napi ajánlat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69835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Napi ajánlat változása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E9EE6B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nincs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6C2516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naponta változik megfelelően az ajánlat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D788E6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igen</w:t>
            </w:r>
          </w:p>
        </w:tc>
      </w:tr>
      <w:tr w:rsidR="00066875" w14:paraId="6AB8A09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374B74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Hírlevél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56500B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Feliratkozás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49AAF6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Már feliratkozott e-mail cím megadása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307E9A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hibaüzenetet küldött a program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75AE9E" w14:textId="77777777" w:rsidR="00066875" w:rsidRDefault="00000000">
            <w:pPr>
              <w:pStyle w:val="Standard"/>
              <w:spacing w:after="0" w:line="36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igen</w:t>
            </w:r>
          </w:p>
        </w:tc>
      </w:tr>
    </w:tbl>
    <w:p w14:paraId="47F6903C" w14:textId="77777777" w:rsidR="00066875" w:rsidRDefault="00066875">
      <w:pPr>
        <w:pStyle w:val="Standard"/>
        <w:spacing w:after="0" w:line="360" w:lineRule="auto"/>
        <w:jc w:val="both"/>
        <w:rPr>
          <w:rFonts w:eastAsia="Calibri" w:cs="Calibri"/>
        </w:rPr>
      </w:pPr>
    </w:p>
    <w:p w14:paraId="59082889" w14:textId="77777777" w:rsidR="00066875" w:rsidRDefault="00066875">
      <w:pPr>
        <w:pageBreakBefore/>
        <w:suppressAutoHyphens w:val="0"/>
        <w:rPr>
          <w:rFonts w:eastAsia="Calibri" w:cs="Calibri"/>
        </w:rPr>
      </w:pPr>
    </w:p>
    <w:p w14:paraId="2907E856" w14:textId="77777777" w:rsidR="00066875" w:rsidRDefault="00000000">
      <w:pPr>
        <w:pStyle w:val="Cmsor1"/>
      </w:pPr>
      <w:bookmarkStart w:id="23" w:name="_Toc122536153"/>
      <w:bookmarkStart w:id="24" w:name="_Toc122540954"/>
      <w:r>
        <w:t>Felhasználói dokumentáció</w:t>
      </w:r>
      <w:bookmarkEnd w:id="23"/>
      <w:bookmarkEnd w:id="24"/>
    </w:p>
    <w:p w14:paraId="2F68F98B" w14:textId="77777777" w:rsidR="00066875" w:rsidRDefault="00066875"/>
    <w:p w14:paraId="693A1C37" w14:textId="77777777" w:rsidR="00066875" w:rsidRDefault="00066875"/>
    <w:p w14:paraId="75595832" w14:textId="77777777" w:rsidR="00066875" w:rsidRDefault="00066875"/>
    <w:p w14:paraId="7F997DC8" w14:textId="77777777" w:rsidR="00066875" w:rsidRDefault="00000000">
      <w:pPr>
        <w:pStyle w:val="Cmsor2"/>
      </w:pPr>
      <w:bookmarkStart w:id="25" w:name="_Toc122536154"/>
      <w:bookmarkStart w:id="26" w:name="_Toc122540955"/>
      <w:r>
        <w:t>Hardver-szoftver igény, a program telepítése</w:t>
      </w:r>
      <w:bookmarkEnd w:id="25"/>
      <w:bookmarkEnd w:id="26"/>
    </w:p>
    <w:p w14:paraId="3E7B592B" w14:textId="77777777" w:rsidR="00066875" w:rsidRDefault="00066875"/>
    <w:p w14:paraId="1D1895AC" w14:textId="77777777" w:rsidR="00066875" w:rsidRDefault="00066875"/>
    <w:p w14:paraId="5332B329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 Recefice recepttár használatához aktív internet kapcsolatra és egy web böngészőre van szükség. Asztali számítógépen, tableten, okostelefonon egyaránt működik, a minimális támogatott felbontása vízszintesen 360 pixel függőlegesen 720 pixel. Az összes modern webböngészővel remekül futtatható, az Internet Explorer böngésző azonban nem támogatott. </w:t>
      </w:r>
    </w:p>
    <w:p w14:paraId="5B101744" w14:textId="77777777" w:rsidR="00066875" w:rsidRDefault="00066875">
      <w:pPr>
        <w:pStyle w:val="Standard"/>
        <w:spacing w:after="0" w:line="240" w:lineRule="auto"/>
        <w:rPr>
          <w:rFonts w:eastAsia="Calibri" w:cs="Calibri"/>
        </w:rPr>
      </w:pPr>
    </w:p>
    <w:p w14:paraId="135970B6" w14:textId="77777777" w:rsidR="00066875" w:rsidRDefault="00000000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 telepítéséhez szükség van egy tárhelyre, amelyen egy </w:t>
      </w:r>
      <w:proofErr w:type="spellStart"/>
      <w:r>
        <w:rPr>
          <w:rFonts w:ascii="Times New Roman" w:eastAsia="Times New Roman" w:hAnsi="Times New Roman" w:cs="Times New Roman"/>
          <w:sz w:val="24"/>
        </w:rPr>
        <w:t>Apache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webszervernek és </w:t>
      </w:r>
      <w:proofErr w:type="spellStart"/>
      <w:r>
        <w:rPr>
          <w:rFonts w:ascii="Times New Roman" w:eastAsia="Times New Roman" w:hAnsi="Times New Roman" w:cs="Times New Roman"/>
          <w:sz w:val="24"/>
        </w:rPr>
        <w:t>MariaDB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adatbázis szervernek kell telepítve lennie. </w:t>
      </w:r>
    </w:p>
    <w:p w14:paraId="6945A3E5" w14:textId="77777777" w:rsidR="00066875" w:rsidRDefault="00066875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FAD87B8" w14:textId="77777777" w:rsidR="00066875" w:rsidRDefault="00000000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 telepítés folyamata lépésről lépésre a következő:</w:t>
      </w:r>
    </w:p>
    <w:p w14:paraId="2F3C7D87" w14:textId="77777777" w:rsidR="00066875" w:rsidRDefault="00066875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EA87C29" w14:textId="77777777" w:rsidR="00066875" w:rsidRDefault="00000000">
      <w:pPr>
        <w:pStyle w:val="Standard"/>
        <w:numPr>
          <w:ilvl w:val="0"/>
          <w:numId w:val="18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Az </w:t>
      </w:r>
      <w:proofErr w:type="spellStart"/>
      <w:r>
        <w:rPr>
          <w:rFonts w:ascii="Times New Roman" w:eastAsia="Times New Roman" w:hAnsi="Times New Roman" w:cs="Times New Roman"/>
          <w:sz w:val="24"/>
        </w:rPr>
        <w:t>Angular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webalkalmazás forráskódjából elő kell állítani a telepítőcsomagot az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</w:rPr>
        <w:t>ng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</w:rPr>
        <w:t>build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paranccsal</w:t>
      </w:r>
    </w:p>
    <w:p w14:paraId="60AFFBBF" w14:textId="0F114062" w:rsidR="00066875" w:rsidRDefault="00000000">
      <w:pPr>
        <w:pStyle w:val="Standard"/>
        <w:numPr>
          <w:ilvl w:val="0"/>
          <w:numId w:val="18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Ennek hatására a projekt </w:t>
      </w:r>
      <w:proofErr w:type="spellStart"/>
      <w:r>
        <w:rPr>
          <w:rFonts w:ascii="Times New Roman" w:eastAsia="Times New Roman" w:hAnsi="Times New Roman" w:cs="Times New Roman"/>
          <w:sz w:val="24"/>
        </w:rPr>
        <w:t>dist</w:t>
      </w:r>
      <w:proofErr w:type="spellEnd"/>
      <w:r>
        <w:rPr>
          <w:rFonts w:ascii="Times New Roman" w:eastAsia="Times New Roman" w:hAnsi="Times New Roman" w:cs="Times New Roman"/>
          <w:sz w:val="24"/>
        </w:rPr>
        <w:t>/rece-</w:t>
      </w:r>
      <w:proofErr w:type="spellStart"/>
      <w:r>
        <w:rPr>
          <w:rFonts w:ascii="Times New Roman" w:eastAsia="Times New Roman" w:hAnsi="Times New Roman" w:cs="Times New Roman"/>
          <w:sz w:val="24"/>
        </w:rPr>
        <w:t>fice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mappájában létrejött fájlokat</w:t>
      </w:r>
      <w:r w:rsidR="006E476B">
        <w:rPr>
          <w:rFonts w:ascii="Times New Roman" w:eastAsia="Times New Roman" w:hAnsi="Times New Roman" w:cs="Times New Roman"/>
          <w:sz w:val="24"/>
        </w:rPr>
        <w:t>,</w:t>
      </w:r>
      <w:r>
        <w:rPr>
          <w:rFonts w:ascii="Times New Roman" w:eastAsia="Times New Roman" w:hAnsi="Times New Roman" w:cs="Times New Roman"/>
          <w:sz w:val="24"/>
        </w:rPr>
        <w:t xml:space="preserve"> illetve a projekt API mappáját be kell </w:t>
      </w:r>
      <w:proofErr w:type="spellStart"/>
      <w:r>
        <w:rPr>
          <w:rFonts w:ascii="Times New Roman" w:eastAsia="Times New Roman" w:hAnsi="Times New Roman" w:cs="Times New Roman"/>
          <w:sz w:val="24"/>
        </w:rPr>
        <w:t>kell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másolni a web tárhelyre az alábbiak szerint </w:t>
      </w:r>
    </w:p>
    <w:p w14:paraId="5A59B9D5" w14:textId="77777777" w:rsidR="00066875" w:rsidRDefault="00066875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F3B0C5A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64B0E4B8" wp14:editId="71436013">
            <wp:extent cx="5600699" cy="7915275"/>
            <wp:effectExtent l="0" t="0" r="1" b="9525"/>
            <wp:docPr id="9" name="Kép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699" cy="79152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755A8B8" w14:textId="77777777" w:rsidR="00066875" w:rsidRDefault="00066875">
      <w:pPr>
        <w:pageBreakBefore/>
        <w:suppressAutoHyphens w:val="0"/>
      </w:pPr>
    </w:p>
    <w:p w14:paraId="0C367463" w14:textId="2CD8C4FE" w:rsidR="00066875" w:rsidRDefault="00000000">
      <w:pPr>
        <w:pStyle w:val="Standard"/>
        <w:numPr>
          <w:ilvl w:val="0"/>
          <w:numId w:val="18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létre kell hozni egy .</w:t>
      </w:r>
      <w:proofErr w:type="spellStart"/>
      <w:r>
        <w:rPr>
          <w:rFonts w:ascii="Times New Roman" w:eastAsia="Times New Roman" w:hAnsi="Times New Roman" w:cs="Times New Roman"/>
          <w:sz w:val="24"/>
        </w:rPr>
        <w:t>htaccess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fájlt</w:t>
      </w:r>
      <w:r w:rsidR="00541880">
        <w:rPr>
          <w:rFonts w:ascii="Times New Roman" w:eastAsia="Times New Roman" w:hAnsi="Times New Roman" w:cs="Times New Roman"/>
          <w:sz w:val="24"/>
        </w:rPr>
        <w:t>,</w:t>
      </w:r>
      <w:r>
        <w:rPr>
          <w:rFonts w:ascii="Times New Roman" w:eastAsia="Times New Roman" w:hAnsi="Times New Roman" w:cs="Times New Roman"/>
          <w:sz w:val="24"/>
        </w:rPr>
        <w:t xml:space="preserve"> amibe a következőket kell beleírni:</w:t>
      </w:r>
    </w:p>
    <w:p w14:paraId="201BAFC4" w14:textId="77777777" w:rsidR="00066875" w:rsidRDefault="00066875">
      <w:pPr>
        <w:widowControl/>
        <w:suppressAutoHyphens w:val="0"/>
        <w:textAlignment w:val="auto"/>
        <w:rPr>
          <w:rFonts w:ascii="Consolas" w:eastAsia="Times New Roman" w:hAnsi="Consolas" w:cs="Times New Roman"/>
          <w:color w:val="A31515"/>
          <w:sz w:val="18"/>
          <w:szCs w:val="18"/>
        </w:rPr>
      </w:pPr>
    </w:p>
    <w:p w14:paraId="6132B5B6" w14:textId="77777777" w:rsidR="00066875" w:rsidRDefault="00000000">
      <w:pPr>
        <w:widowControl/>
        <w:suppressAutoHyphens w:val="0"/>
        <w:spacing w:line="360" w:lineRule="auto"/>
        <w:textAlignment w:val="auto"/>
      </w:pPr>
      <w:r>
        <w:rPr>
          <w:rFonts w:ascii="Consolas" w:eastAsia="Times New Roman" w:hAnsi="Consolas" w:cs="Times New Roman"/>
          <w:sz w:val="18"/>
          <w:szCs w:val="18"/>
        </w:rPr>
        <w:t>&lt;</w:t>
      </w:r>
      <w:proofErr w:type="spellStart"/>
      <w:r>
        <w:rPr>
          <w:rFonts w:ascii="Consolas" w:eastAsia="Times New Roman" w:hAnsi="Consolas" w:cs="Times New Roman"/>
          <w:sz w:val="18"/>
          <w:szCs w:val="18"/>
        </w:rPr>
        <w:t>IfModule</w:t>
      </w:r>
      <w:proofErr w:type="spellEnd"/>
      <w:r>
        <w:rPr>
          <w:rFonts w:ascii="Consolas" w:eastAsia="Times New Roman" w:hAnsi="Consolas" w:cs="Times New Roman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 w:cs="Times New Roman"/>
          <w:sz w:val="18"/>
          <w:szCs w:val="18"/>
        </w:rPr>
        <w:t>mod_rewrite.c</w:t>
      </w:r>
      <w:proofErr w:type="spellEnd"/>
      <w:r>
        <w:rPr>
          <w:rFonts w:ascii="Consolas" w:eastAsia="Times New Roman" w:hAnsi="Consolas" w:cs="Times New Roman"/>
          <w:sz w:val="18"/>
          <w:szCs w:val="18"/>
        </w:rPr>
        <w:t>&gt;</w:t>
      </w:r>
    </w:p>
    <w:p w14:paraId="7171FA34" w14:textId="77777777" w:rsidR="00066875" w:rsidRDefault="00000000">
      <w:pPr>
        <w:pStyle w:val="Listaszerbekezds"/>
        <w:widowControl/>
        <w:suppressAutoHyphens w:val="0"/>
        <w:spacing w:line="360" w:lineRule="auto"/>
        <w:textAlignment w:val="auto"/>
      </w:pPr>
      <w:proofErr w:type="spellStart"/>
      <w:r>
        <w:rPr>
          <w:rFonts w:ascii="Consolas" w:eastAsia="Times New Roman" w:hAnsi="Consolas" w:cs="Times New Roman"/>
          <w:sz w:val="18"/>
          <w:szCs w:val="18"/>
        </w:rPr>
        <w:t>RewriteEngine</w:t>
      </w:r>
      <w:proofErr w:type="spellEnd"/>
      <w:r>
        <w:rPr>
          <w:rFonts w:ascii="Consolas" w:eastAsia="Times New Roman" w:hAnsi="Consolas" w:cs="Times New Roman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eastAsia="Times New Roman" w:hAnsi="Consolas" w:cs="Times New Roman"/>
          <w:sz w:val="18"/>
          <w:szCs w:val="18"/>
        </w:rPr>
        <w:t>On</w:t>
      </w:r>
      <w:proofErr w:type="spellEnd"/>
    </w:p>
    <w:p w14:paraId="3C989D18" w14:textId="77777777" w:rsidR="00066875" w:rsidRDefault="00000000">
      <w:pPr>
        <w:pStyle w:val="Listaszerbekezds"/>
        <w:widowControl/>
        <w:suppressAutoHyphens w:val="0"/>
        <w:spacing w:line="360" w:lineRule="auto"/>
        <w:textAlignment w:val="auto"/>
      </w:pPr>
      <w:proofErr w:type="spellStart"/>
      <w:r>
        <w:rPr>
          <w:rFonts w:ascii="Consolas" w:eastAsia="Times New Roman" w:hAnsi="Consolas" w:cs="Times New Roman"/>
          <w:sz w:val="18"/>
          <w:szCs w:val="18"/>
        </w:rPr>
        <w:t>RewriteCond</w:t>
      </w:r>
      <w:proofErr w:type="spellEnd"/>
      <w:r>
        <w:rPr>
          <w:rFonts w:ascii="Consolas" w:eastAsia="Times New Roman" w:hAnsi="Consolas" w:cs="Times New Roman"/>
          <w:sz w:val="18"/>
          <w:szCs w:val="18"/>
          <w:shd w:val="clear" w:color="auto" w:fill="FFFFFF"/>
        </w:rPr>
        <w:t xml:space="preserve"> </w:t>
      </w:r>
      <w:r>
        <w:rPr>
          <w:rFonts w:ascii="Consolas" w:eastAsia="Times New Roman" w:hAnsi="Consolas" w:cs="Times New Roman"/>
          <w:sz w:val="18"/>
          <w:szCs w:val="18"/>
        </w:rPr>
        <w:t>%{DOCUMENT_</w:t>
      </w:r>
      <w:proofErr w:type="gramStart"/>
      <w:r>
        <w:rPr>
          <w:rFonts w:ascii="Consolas" w:eastAsia="Times New Roman" w:hAnsi="Consolas" w:cs="Times New Roman"/>
          <w:sz w:val="18"/>
          <w:szCs w:val="18"/>
        </w:rPr>
        <w:t>ROOT}%</w:t>
      </w:r>
      <w:proofErr w:type="gramEnd"/>
      <w:r>
        <w:rPr>
          <w:rFonts w:ascii="Consolas" w:eastAsia="Times New Roman" w:hAnsi="Consolas" w:cs="Times New Roman"/>
          <w:sz w:val="18"/>
          <w:szCs w:val="18"/>
        </w:rPr>
        <w:t>{REQUEST_URI}</w:t>
      </w:r>
      <w:r>
        <w:rPr>
          <w:rFonts w:ascii="Consolas" w:eastAsia="Times New Roman" w:hAnsi="Consolas" w:cs="Times New Roman"/>
          <w:sz w:val="18"/>
          <w:szCs w:val="18"/>
          <w:shd w:val="clear" w:color="auto" w:fill="FFFFFF"/>
        </w:rPr>
        <w:t xml:space="preserve"> -f</w:t>
      </w:r>
      <w:r>
        <w:rPr>
          <w:rFonts w:ascii="Consolas" w:eastAsia="Times New Roman" w:hAnsi="Consolas" w:cs="Times New Roman"/>
          <w:sz w:val="18"/>
          <w:szCs w:val="18"/>
        </w:rPr>
        <w:t xml:space="preserve"> [OR]</w:t>
      </w:r>
    </w:p>
    <w:p w14:paraId="45CF7377" w14:textId="77777777" w:rsidR="00066875" w:rsidRDefault="00000000">
      <w:pPr>
        <w:pStyle w:val="Listaszerbekezds"/>
        <w:widowControl/>
        <w:suppressAutoHyphens w:val="0"/>
        <w:spacing w:line="360" w:lineRule="auto"/>
        <w:textAlignment w:val="auto"/>
      </w:pPr>
      <w:proofErr w:type="spellStart"/>
      <w:r>
        <w:rPr>
          <w:rFonts w:ascii="Consolas" w:eastAsia="Times New Roman" w:hAnsi="Consolas" w:cs="Times New Roman"/>
          <w:sz w:val="18"/>
          <w:szCs w:val="18"/>
        </w:rPr>
        <w:t>RewriteCond</w:t>
      </w:r>
      <w:proofErr w:type="spellEnd"/>
      <w:r>
        <w:rPr>
          <w:rFonts w:ascii="Consolas" w:eastAsia="Times New Roman" w:hAnsi="Consolas" w:cs="Times New Roman"/>
          <w:sz w:val="18"/>
          <w:szCs w:val="18"/>
          <w:shd w:val="clear" w:color="auto" w:fill="FFFFFF"/>
        </w:rPr>
        <w:t xml:space="preserve"> </w:t>
      </w:r>
      <w:r>
        <w:rPr>
          <w:rFonts w:ascii="Consolas" w:eastAsia="Times New Roman" w:hAnsi="Consolas" w:cs="Times New Roman"/>
          <w:sz w:val="18"/>
          <w:szCs w:val="18"/>
        </w:rPr>
        <w:t>%{DOCUMENT_</w:t>
      </w:r>
      <w:proofErr w:type="gramStart"/>
      <w:r>
        <w:rPr>
          <w:rFonts w:ascii="Consolas" w:eastAsia="Times New Roman" w:hAnsi="Consolas" w:cs="Times New Roman"/>
          <w:sz w:val="18"/>
          <w:szCs w:val="18"/>
        </w:rPr>
        <w:t>ROOT}%</w:t>
      </w:r>
      <w:proofErr w:type="gramEnd"/>
      <w:r>
        <w:rPr>
          <w:rFonts w:ascii="Consolas" w:eastAsia="Times New Roman" w:hAnsi="Consolas" w:cs="Times New Roman"/>
          <w:sz w:val="18"/>
          <w:szCs w:val="18"/>
        </w:rPr>
        <w:t>{REQUEST_URI}</w:t>
      </w:r>
      <w:r>
        <w:rPr>
          <w:rFonts w:ascii="Consolas" w:eastAsia="Times New Roman" w:hAnsi="Consolas" w:cs="Times New Roman"/>
          <w:sz w:val="18"/>
          <w:szCs w:val="18"/>
          <w:shd w:val="clear" w:color="auto" w:fill="FFFFFF"/>
        </w:rPr>
        <w:t xml:space="preserve"> -d</w:t>
      </w:r>
    </w:p>
    <w:p w14:paraId="428D7C97" w14:textId="77777777" w:rsidR="00066875" w:rsidRDefault="00066875">
      <w:pPr>
        <w:pStyle w:val="Listaszerbekezds"/>
        <w:widowControl/>
        <w:suppressAutoHyphens w:val="0"/>
        <w:spacing w:line="360" w:lineRule="auto"/>
        <w:textAlignment w:val="auto"/>
        <w:rPr>
          <w:rFonts w:ascii="Consolas" w:eastAsia="Times New Roman" w:hAnsi="Consolas" w:cs="Times New Roman"/>
          <w:sz w:val="18"/>
          <w:szCs w:val="18"/>
        </w:rPr>
      </w:pPr>
    </w:p>
    <w:p w14:paraId="48F176F6" w14:textId="77777777" w:rsidR="00066875" w:rsidRDefault="00000000">
      <w:pPr>
        <w:pStyle w:val="Listaszerbekezds"/>
        <w:widowControl/>
        <w:suppressAutoHyphens w:val="0"/>
        <w:spacing w:line="360" w:lineRule="auto"/>
        <w:textAlignment w:val="auto"/>
      </w:pPr>
      <w:proofErr w:type="spellStart"/>
      <w:r>
        <w:rPr>
          <w:rFonts w:ascii="Consolas" w:eastAsia="Times New Roman" w:hAnsi="Consolas" w:cs="Times New Roman"/>
          <w:sz w:val="18"/>
          <w:szCs w:val="18"/>
        </w:rPr>
        <w:t>RewriteRule</w:t>
      </w:r>
      <w:proofErr w:type="spellEnd"/>
      <w:r>
        <w:rPr>
          <w:rFonts w:ascii="Consolas" w:eastAsia="Times New Roman" w:hAnsi="Consolas" w:cs="Times New Roman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eastAsia="Times New Roman" w:hAnsi="Consolas" w:cs="Times New Roman"/>
          <w:sz w:val="18"/>
          <w:szCs w:val="18"/>
          <w:shd w:val="clear" w:color="auto" w:fill="FFFFFF"/>
        </w:rPr>
        <w:t>^.*</w:t>
      </w:r>
      <w:proofErr w:type="gramEnd"/>
      <w:r>
        <w:rPr>
          <w:rFonts w:ascii="Consolas" w:eastAsia="Times New Roman" w:hAnsi="Consolas" w:cs="Times New Roman"/>
          <w:sz w:val="18"/>
          <w:szCs w:val="18"/>
          <w:shd w:val="clear" w:color="auto" w:fill="FFFFFF"/>
        </w:rPr>
        <w:t>$ -</w:t>
      </w:r>
      <w:r>
        <w:rPr>
          <w:rFonts w:ascii="Consolas" w:eastAsia="Times New Roman" w:hAnsi="Consolas" w:cs="Times New Roman"/>
          <w:sz w:val="18"/>
          <w:szCs w:val="18"/>
        </w:rPr>
        <w:t xml:space="preserve"> [NC,L]</w:t>
      </w:r>
    </w:p>
    <w:p w14:paraId="726D877E" w14:textId="77777777" w:rsidR="00066875" w:rsidRDefault="00000000">
      <w:pPr>
        <w:pStyle w:val="Listaszerbekezds"/>
        <w:widowControl/>
        <w:suppressAutoHyphens w:val="0"/>
        <w:spacing w:line="360" w:lineRule="auto"/>
        <w:textAlignment w:val="auto"/>
      </w:pPr>
      <w:proofErr w:type="spellStart"/>
      <w:r>
        <w:rPr>
          <w:rFonts w:ascii="Consolas" w:eastAsia="Times New Roman" w:hAnsi="Consolas" w:cs="Times New Roman"/>
          <w:sz w:val="18"/>
          <w:szCs w:val="18"/>
        </w:rPr>
        <w:t>RewriteRule</w:t>
      </w:r>
      <w:proofErr w:type="spellEnd"/>
      <w:r>
        <w:rPr>
          <w:rFonts w:ascii="Consolas" w:eastAsia="Times New Roman" w:hAnsi="Consolas" w:cs="Times New Roman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eastAsia="Times New Roman" w:hAnsi="Consolas" w:cs="Times New Roman"/>
          <w:sz w:val="18"/>
          <w:szCs w:val="18"/>
          <w:shd w:val="clear" w:color="auto" w:fill="FFFFFF"/>
        </w:rPr>
        <w:t>^(</w:t>
      </w:r>
      <w:proofErr w:type="gramEnd"/>
      <w:r>
        <w:rPr>
          <w:rFonts w:ascii="Consolas" w:eastAsia="Times New Roman" w:hAnsi="Consolas" w:cs="Times New Roman"/>
          <w:sz w:val="18"/>
          <w:szCs w:val="18"/>
          <w:shd w:val="clear" w:color="auto" w:fill="FFFFFF"/>
        </w:rPr>
        <w:t>.*) index.html</w:t>
      </w:r>
      <w:r>
        <w:rPr>
          <w:rFonts w:ascii="Consolas" w:eastAsia="Times New Roman" w:hAnsi="Consolas" w:cs="Times New Roman"/>
          <w:sz w:val="18"/>
          <w:szCs w:val="18"/>
        </w:rPr>
        <w:t xml:space="preserve"> [NC,L]</w:t>
      </w:r>
    </w:p>
    <w:p w14:paraId="6EF3DB97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Consolas" w:eastAsia="Times New Roman" w:hAnsi="Consolas" w:cs="Times New Roman"/>
          <w:sz w:val="18"/>
          <w:szCs w:val="18"/>
        </w:rPr>
        <w:t>&lt;/</w:t>
      </w:r>
      <w:proofErr w:type="spellStart"/>
      <w:r>
        <w:rPr>
          <w:rFonts w:ascii="Consolas" w:eastAsia="Times New Roman" w:hAnsi="Consolas" w:cs="Times New Roman"/>
          <w:sz w:val="18"/>
          <w:szCs w:val="18"/>
        </w:rPr>
        <w:t>IfModule</w:t>
      </w:r>
      <w:proofErr w:type="spellEnd"/>
      <w:r>
        <w:rPr>
          <w:rFonts w:ascii="Consolas" w:eastAsia="Times New Roman" w:hAnsi="Consolas" w:cs="Times New Roman"/>
          <w:sz w:val="18"/>
          <w:szCs w:val="18"/>
        </w:rPr>
        <w:t>&gt;</w:t>
      </w:r>
    </w:p>
    <w:p w14:paraId="1C3C2293" w14:textId="77777777" w:rsidR="00066875" w:rsidRDefault="00066875">
      <w:pPr>
        <w:pStyle w:val="Standard"/>
        <w:spacing w:after="0" w:line="360" w:lineRule="auto"/>
        <w:jc w:val="both"/>
      </w:pPr>
    </w:p>
    <w:p w14:paraId="4A071879" w14:textId="77777777" w:rsidR="00066875" w:rsidRDefault="00000000">
      <w:pPr>
        <w:pStyle w:val="Standard"/>
        <w:numPr>
          <w:ilvl w:val="0"/>
          <w:numId w:val="18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 tárhelyen az API mappában létre kell hozni egy </w:t>
      </w:r>
      <w:proofErr w:type="spellStart"/>
      <w:r>
        <w:rPr>
          <w:rFonts w:ascii="Times New Roman" w:eastAsia="Times New Roman" w:hAnsi="Times New Roman" w:cs="Times New Roman"/>
          <w:sz w:val="24"/>
        </w:rPr>
        <w:t>environment.php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fájlt, amiben be kell állítani a környezeti változókat: </w:t>
      </w:r>
    </w:p>
    <w:p w14:paraId="0D42C735" w14:textId="77777777" w:rsidR="00066875" w:rsidRDefault="00066875">
      <w:pPr>
        <w:pStyle w:val="Standard"/>
        <w:spacing w:after="0" w:line="360" w:lineRule="auto"/>
        <w:jc w:val="both"/>
        <w:rPr>
          <w:rFonts w:ascii="Times New Roman" w:hAnsi="Times New Roman" w:cs="Times New Roman"/>
        </w:rPr>
      </w:pPr>
    </w:p>
    <w:p w14:paraId="55E0E949" w14:textId="77777777" w:rsidR="00066875" w:rsidRDefault="00000000">
      <w:pPr>
        <w:pStyle w:val="Standard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PRODUCTION =&gt; </w:t>
      </w:r>
      <w:proofErr w:type="spellStart"/>
      <w:r>
        <w:rPr>
          <w:rFonts w:ascii="Times New Roman" w:hAnsi="Times New Roman" w:cs="Times New Roman"/>
        </w:rPr>
        <w:t>true</w:t>
      </w:r>
      <w:proofErr w:type="spellEnd"/>
    </w:p>
    <w:p w14:paraId="306275BB" w14:textId="77777777" w:rsidR="00066875" w:rsidRDefault="00000000">
      <w:pPr>
        <w:pStyle w:val="Standard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DB_SN =</w:t>
      </w:r>
      <w:proofErr w:type="gramStart"/>
      <w:r>
        <w:rPr>
          <w:rFonts w:ascii="Times New Roman" w:hAnsi="Times New Roman" w:cs="Times New Roman"/>
        </w:rPr>
        <w:t>&gt;  adatbázis</w:t>
      </w:r>
      <w:proofErr w:type="gramEnd"/>
      <w:r>
        <w:rPr>
          <w:rFonts w:ascii="Times New Roman" w:hAnsi="Times New Roman" w:cs="Times New Roman"/>
        </w:rPr>
        <w:t xml:space="preserve"> IP címe</w:t>
      </w:r>
    </w:p>
    <w:p w14:paraId="4C4B431A" w14:textId="77777777" w:rsidR="00066875" w:rsidRDefault="00000000">
      <w:pPr>
        <w:pStyle w:val="Standard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DB_NAME =&gt; adatbázis neve</w:t>
      </w:r>
    </w:p>
    <w:p w14:paraId="7E5A10D0" w14:textId="77777777" w:rsidR="00066875" w:rsidRDefault="00000000">
      <w:pPr>
        <w:pStyle w:val="Standard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DB_USERNAME =&gt; adatbázis felhasználó név</w:t>
      </w:r>
    </w:p>
    <w:p w14:paraId="6043E9A1" w14:textId="77777777" w:rsidR="00066875" w:rsidRDefault="00000000">
      <w:pPr>
        <w:pStyle w:val="Standard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DB_PASSWORD =&gt; adatbázis jelszó</w:t>
      </w:r>
    </w:p>
    <w:p w14:paraId="2866BF40" w14:textId="77777777" w:rsidR="00066875" w:rsidRDefault="00000000">
      <w:pPr>
        <w:pStyle w:val="Standard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MAILER_HOST =&gt; </w:t>
      </w:r>
      <w:proofErr w:type="spellStart"/>
      <w:r>
        <w:rPr>
          <w:rFonts w:ascii="Times New Roman" w:hAnsi="Times New Roman" w:cs="Times New Roman"/>
        </w:rPr>
        <w:t>smtp</w:t>
      </w:r>
      <w:proofErr w:type="spellEnd"/>
      <w:r>
        <w:rPr>
          <w:rFonts w:ascii="Times New Roman" w:hAnsi="Times New Roman" w:cs="Times New Roman"/>
        </w:rPr>
        <w:t xml:space="preserve"> levelező szerver címe</w:t>
      </w:r>
    </w:p>
    <w:p w14:paraId="08C3B419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MAILER_USERNAME =&gt; </w:t>
      </w:r>
      <w:proofErr w:type="spellStart"/>
      <w:r>
        <w:rPr>
          <w:rFonts w:ascii="Times New Roman" w:eastAsia="Times New Roman" w:hAnsi="Times New Roman" w:cs="Times New Roman"/>
        </w:rPr>
        <w:t>smtp</w:t>
      </w:r>
      <w:proofErr w:type="spellEnd"/>
      <w:r>
        <w:rPr>
          <w:rFonts w:ascii="Times New Roman" w:eastAsia="Times New Roman" w:hAnsi="Times New Roman" w:cs="Times New Roman"/>
        </w:rPr>
        <w:t xml:space="preserve"> felhasználó név</w:t>
      </w:r>
    </w:p>
    <w:p w14:paraId="56E0DF40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MAILER_PASSWORD =&gt; </w:t>
      </w:r>
      <w:proofErr w:type="spellStart"/>
      <w:r>
        <w:rPr>
          <w:rFonts w:ascii="Times New Roman" w:eastAsia="Times New Roman" w:hAnsi="Times New Roman" w:cs="Times New Roman"/>
        </w:rPr>
        <w:t>smtp</w:t>
      </w:r>
      <w:proofErr w:type="spellEnd"/>
      <w:r>
        <w:rPr>
          <w:rFonts w:ascii="Times New Roman" w:eastAsia="Times New Roman" w:hAnsi="Times New Roman" w:cs="Times New Roman"/>
        </w:rPr>
        <w:t xml:space="preserve"> jelszó</w:t>
      </w:r>
    </w:p>
    <w:p w14:paraId="0BE16E9F" w14:textId="77777777" w:rsidR="00066875" w:rsidRDefault="00000000">
      <w:pPr>
        <w:pStyle w:val="Standard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RECOVERY_URL =&gt; </w:t>
      </w:r>
      <w:proofErr w:type="spellStart"/>
      <w:r>
        <w:rPr>
          <w:rFonts w:ascii="Times New Roman" w:hAnsi="Times New Roman" w:cs="Times New Roman"/>
        </w:rPr>
        <w:t>api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recovery</w:t>
      </w:r>
      <w:proofErr w:type="spellEnd"/>
      <w:r>
        <w:rPr>
          <w:rFonts w:ascii="Times New Roman" w:hAnsi="Times New Roman" w:cs="Times New Roman"/>
        </w:rPr>
        <w:t xml:space="preserve"> mappára mutasson</w:t>
      </w:r>
    </w:p>
    <w:p w14:paraId="625D9177" w14:textId="77777777" w:rsidR="00066875" w:rsidRDefault="00000000">
      <w:pPr>
        <w:pStyle w:val="Standard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API_URL =&gt; </w:t>
      </w:r>
      <w:proofErr w:type="spellStart"/>
      <w:r>
        <w:rPr>
          <w:rFonts w:ascii="Times New Roman" w:hAnsi="Times New Roman" w:cs="Times New Roman"/>
        </w:rPr>
        <w:t>api</w:t>
      </w:r>
      <w:proofErr w:type="spellEnd"/>
      <w:r>
        <w:rPr>
          <w:rFonts w:ascii="Times New Roman" w:hAnsi="Times New Roman" w:cs="Times New Roman"/>
        </w:rPr>
        <w:t xml:space="preserve"> mappára mutasson</w:t>
      </w:r>
    </w:p>
    <w:p w14:paraId="3AA27BEA" w14:textId="77777777" w:rsidR="00066875" w:rsidRDefault="00000000">
      <w:pPr>
        <w:pStyle w:val="Standard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URL =&gt; weboldal címe</w:t>
      </w:r>
    </w:p>
    <w:p w14:paraId="06789940" w14:textId="77777777" w:rsidR="00066875" w:rsidRDefault="00066875">
      <w:pPr>
        <w:pageBreakBefore/>
        <w:suppressAutoHyphens w:val="0"/>
        <w:rPr>
          <w:rFonts w:ascii="Times New Roman" w:hAnsi="Times New Roman" w:cs="Times New Roman"/>
        </w:rPr>
      </w:pPr>
    </w:p>
    <w:p w14:paraId="5B9BEC8A" w14:textId="77777777" w:rsidR="00066875" w:rsidRDefault="00000000">
      <w:pPr>
        <w:pStyle w:val="Standard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példa egy </w:t>
      </w:r>
      <w:proofErr w:type="spellStart"/>
      <w:r>
        <w:rPr>
          <w:rFonts w:ascii="Times New Roman" w:hAnsi="Times New Roman" w:cs="Times New Roman"/>
        </w:rPr>
        <w:t>environment.php</w:t>
      </w:r>
      <w:proofErr w:type="spellEnd"/>
      <w:r>
        <w:rPr>
          <w:rFonts w:ascii="Times New Roman" w:hAnsi="Times New Roman" w:cs="Times New Roman"/>
        </w:rPr>
        <w:t xml:space="preserve"> fájl </w:t>
      </w:r>
      <w:proofErr w:type="gramStart"/>
      <w:r>
        <w:rPr>
          <w:rFonts w:ascii="Times New Roman" w:hAnsi="Times New Roman" w:cs="Times New Roman"/>
        </w:rPr>
        <w:t>tartalmára :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07CE3E22" w14:textId="77777777" w:rsidR="00066875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&lt;?php</w:t>
      </w:r>
    </w:p>
    <w:p w14:paraId="0E324338" w14:textId="77777777" w:rsidR="00066875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</w:t>
      </w:r>
      <w:proofErr w:type="spellStart"/>
      <w:r>
        <w:rPr>
          <w:rFonts w:ascii="Times New Roman" w:hAnsi="Times New Roman" w:cs="Times New Roman"/>
        </w:rPr>
        <w:t>environmentVariables</w:t>
      </w:r>
      <w:proofErr w:type="spellEnd"/>
      <w:r>
        <w:rPr>
          <w:rFonts w:ascii="Times New Roman" w:hAnsi="Times New Roman" w:cs="Times New Roman"/>
        </w:rPr>
        <w:t xml:space="preserve"> = [</w:t>
      </w:r>
    </w:p>
    <w:p w14:paraId="39497CE8" w14:textId="77777777" w:rsidR="00066875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"PRODUCTION" =&gt; </w:t>
      </w:r>
      <w:proofErr w:type="spellStart"/>
      <w:r>
        <w:rPr>
          <w:rFonts w:ascii="Times New Roman" w:hAnsi="Times New Roman" w:cs="Times New Roman"/>
        </w:rPr>
        <w:t>false</w:t>
      </w:r>
      <w:proofErr w:type="spellEnd"/>
      <w:r>
        <w:rPr>
          <w:rFonts w:ascii="Times New Roman" w:hAnsi="Times New Roman" w:cs="Times New Roman"/>
        </w:rPr>
        <w:t>,</w:t>
      </w:r>
    </w:p>
    <w:p w14:paraId="5349A7A6" w14:textId="77777777" w:rsidR="00066875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"DB_DSN" =&gt; "175.45.66.23",</w:t>
      </w:r>
    </w:p>
    <w:p w14:paraId="4BB15D33" w14:textId="77777777" w:rsidR="00066875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"DB_USERNAME" =&gt; "</w:t>
      </w:r>
      <w:proofErr w:type="spellStart"/>
      <w:r>
        <w:rPr>
          <w:rFonts w:ascii="Times New Roman" w:hAnsi="Times New Roman" w:cs="Times New Roman"/>
        </w:rPr>
        <w:t>admin</w:t>
      </w:r>
      <w:proofErr w:type="spellEnd"/>
      <w:r>
        <w:rPr>
          <w:rFonts w:ascii="Times New Roman" w:hAnsi="Times New Roman" w:cs="Times New Roman"/>
        </w:rPr>
        <w:t>",</w:t>
      </w:r>
    </w:p>
    <w:p w14:paraId="6E515BD2" w14:textId="77777777" w:rsidR="00066875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"DB_PASSWORD" =&gt; "1234",</w:t>
      </w:r>
    </w:p>
    <w:p w14:paraId="423C6F84" w14:textId="77777777" w:rsidR="00066875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"DB_NAME" =&gt; "</w:t>
      </w:r>
      <w:proofErr w:type="spellStart"/>
      <w:r>
        <w:rPr>
          <w:rFonts w:ascii="Times New Roman" w:hAnsi="Times New Roman" w:cs="Times New Roman"/>
        </w:rPr>
        <w:t>receDB</w:t>
      </w:r>
      <w:proofErr w:type="spellEnd"/>
      <w:r>
        <w:rPr>
          <w:rFonts w:ascii="Times New Roman" w:hAnsi="Times New Roman" w:cs="Times New Roman"/>
        </w:rPr>
        <w:t>",</w:t>
      </w:r>
    </w:p>
    <w:p w14:paraId="238EE7E8" w14:textId="77777777" w:rsidR="00066875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"MAILER_HOST" =&gt; "smtp.gmail.com",</w:t>
      </w:r>
    </w:p>
    <w:p w14:paraId="3C6377AA" w14:textId="77777777" w:rsidR="00066875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"MAILER_USERNAME" =&gt; "recefice.info@gmail.com",</w:t>
      </w:r>
    </w:p>
    <w:p w14:paraId="4EF27A11" w14:textId="77777777" w:rsidR="00066875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"MAILER_PASSWORD" =&gt; "</w:t>
      </w:r>
      <w:proofErr w:type="spellStart"/>
      <w:r>
        <w:rPr>
          <w:rFonts w:ascii="Times New Roman" w:hAnsi="Times New Roman" w:cs="Times New Roman"/>
        </w:rPr>
        <w:t>fwukybwymzqxppey</w:t>
      </w:r>
      <w:proofErr w:type="spellEnd"/>
      <w:r>
        <w:rPr>
          <w:rFonts w:ascii="Times New Roman" w:hAnsi="Times New Roman" w:cs="Times New Roman"/>
        </w:rPr>
        <w:t>"</w:t>
      </w:r>
    </w:p>
    <w:p w14:paraId="4741B8B0" w14:textId="2A87FA0B" w:rsidR="00066875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"RECOVERY_URL" =&gt; "</w:t>
      </w:r>
      <w:r w:rsidR="00541880" w:rsidRPr="00541880">
        <w:rPr>
          <w:rFonts w:ascii="Times New Roman" w:hAnsi="Times New Roman" w:cs="Times New Roman"/>
        </w:rPr>
        <w:t>https://</w:t>
      </w:r>
      <w:r w:rsidR="00541880">
        <w:rPr>
          <w:rFonts w:ascii="Times New Roman" w:hAnsi="Times New Roman" w:cs="Times New Roman"/>
        </w:rPr>
        <w:t>valami</w:t>
      </w:r>
      <w:r w:rsidR="00541880" w:rsidRPr="00541880">
        <w:rPr>
          <w:rFonts w:ascii="Times New Roman" w:hAnsi="Times New Roman" w:cs="Times New Roman"/>
        </w:rPr>
        <w:t>.hu/</w:t>
      </w:r>
      <w:proofErr w:type="spellStart"/>
      <w:r w:rsidR="00541880" w:rsidRPr="00541880">
        <w:rPr>
          <w:rFonts w:ascii="Times New Roman" w:hAnsi="Times New Roman" w:cs="Times New Roman"/>
        </w:rPr>
        <w:t>api</w:t>
      </w:r>
      <w:proofErr w:type="spellEnd"/>
      <w:r w:rsidR="00541880" w:rsidRPr="00541880">
        <w:rPr>
          <w:rFonts w:ascii="Times New Roman" w:hAnsi="Times New Roman" w:cs="Times New Roman"/>
        </w:rPr>
        <w:t>/</w:t>
      </w:r>
      <w:proofErr w:type="spellStart"/>
      <w:r w:rsidR="00541880" w:rsidRPr="00541880">
        <w:rPr>
          <w:rFonts w:ascii="Times New Roman" w:hAnsi="Times New Roman" w:cs="Times New Roman"/>
        </w:rPr>
        <w:t>recovery</w:t>
      </w:r>
      <w:proofErr w:type="spellEnd"/>
      <w:r>
        <w:rPr>
          <w:rFonts w:ascii="Times New Roman" w:hAnsi="Times New Roman" w:cs="Times New Roman"/>
        </w:rPr>
        <w:t>",</w:t>
      </w:r>
    </w:p>
    <w:p w14:paraId="3F5721F6" w14:textId="645E526F" w:rsidR="00066875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"API_URL" =&gt; "</w:t>
      </w:r>
      <w:r w:rsidR="00541880" w:rsidRPr="00541880">
        <w:rPr>
          <w:rFonts w:ascii="Times New Roman" w:hAnsi="Times New Roman" w:cs="Times New Roman"/>
        </w:rPr>
        <w:t>https://</w:t>
      </w:r>
      <w:r w:rsidR="00541880">
        <w:rPr>
          <w:rFonts w:ascii="Times New Roman" w:hAnsi="Times New Roman" w:cs="Times New Roman"/>
        </w:rPr>
        <w:t>valami</w:t>
      </w:r>
      <w:r w:rsidR="00541880" w:rsidRPr="00541880">
        <w:rPr>
          <w:rFonts w:ascii="Times New Roman" w:hAnsi="Times New Roman" w:cs="Times New Roman"/>
        </w:rPr>
        <w:t>.hu/</w:t>
      </w:r>
      <w:proofErr w:type="spellStart"/>
      <w:r w:rsidR="00541880" w:rsidRPr="00541880">
        <w:rPr>
          <w:rFonts w:ascii="Times New Roman" w:hAnsi="Times New Roman" w:cs="Times New Roman"/>
        </w:rPr>
        <w:t>api</w:t>
      </w:r>
      <w:proofErr w:type="spellEnd"/>
      <w:r>
        <w:rPr>
          <w:rFonts w:ascii="Times New Roman" w:hAnsi="Times New Roman" w:cs="Times New Roman"/>
        </w:rPr>
        <w:t>",</w:t>
      </w:r>
    </w:p>
    <w:p w14:paraId="0CBEB509" w14:textId="3A1E3999" w:rsidR="00066875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"URL" =&gt; "</w:t>
      </w:r>
      <w:r w:rsidR="00541880" w:rsidRPr="00541880">
        <w:rPr>
          <w:rFonts w:ascii="Times New Roman" w:hAnsi="Times New Roman" w:cs="Times New Roman"/>
        </w:rPr>
        <w:t>https://</w:t>
      </w:r>
      <w:r w:rsidR="00541880">
        <w:rPr>
          <w:rFonts w:ascii="Times New Roman" w:hAnsi="Times New Roman" w:cs="Times New Roman"/>
        </w:rPr>
        <w:t>valami</w:t>
      </w:r>
      <w:r w:rsidR="00541880" w:rsidRPr="00541880">
        <w:rPr>
          <w:rFonts w:ascii="Times New Roman" w:hAnsi="Times New Roman" w:cs="Times New Roman"/>
        </w:rPr>
        <w:t>.hu/</w:t>
      </w:r>
      <w:r>
        <w:rPr>
          <w:rFonts w:ascii="Times New Roman" w:hAnsi="Times New Roman" w:cs="Times New Roman"/>
        </w:rPr>
        <w:t>"</w:t>
      </w:r>
    </w:p>
    <w:p w14:paraId="0B33C582" w14:textId="77777777" w:rsidR="00066875" w:rsidRDefault="00000000">
      <w:pPr>
        <w:pStyle w:val="Standard"/>
        <w:spacing w:after="0"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];</w:t>
      </w:r>
    </w:p>
    <w:p w14:paraId="5C2CB848" w14:textId="77777777" w:rsidR="00066875" w:rsidRDefault="00066875">
      <w:pPr>
        <w:pStyle w:val="Standard"/>
        <w:spacing w:after="0" w:line="360" w:lineRule="auto"/>
        <w:jc w:val="both"/>
        <w:rPr>
          <w:rFonts w:ascii="Times New Roman" w:hAnsi="Times New Roman" w:cs="Times New Roman"/>
        </w:rPr>
      </w:pPr>
    </w:p>
    <w:p w14:paraId="3AA69ADE" w14:textId="47790EAD" w:rsidR="00066875" w:rsidRDefault="00000000">
      <w:pPr>
        <w:pStyle w:val="Standard"/>
        <w:numPr>
          <w:ilvl w:val="0"/>
          <w:numId w:val="18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Az adatbázis kezelő felületén (</w:t>
      </w:r>
      <w:proofErr w:type="spellStart"/>
      <w:r>
        <w:rPr>
          <w:rFonts w:ascii="Times New Roman" w:eastAsia="Times New Roman" w:hAnsi="Times New Roman" w:cs="Times New Roman"/>
          <w:sz w:val="24"/>
        </w:rPr>
        <w:t>phpMyAdmin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létre kell hozni az adatbázis sémát. (Vagy beimportálni az </w:t>
      </w:r>
      <w:proofErr w:type="spellStart"/>
      <w:r w:rsidR="00C4124A">
        <w:rPr>
          <w:rFonts w:ascii="Times New Roman" w:eastAsia="Times New Roman" w:hAnsi="Times New Roman" w:cs="Times New Roman"/>
          <w:sz w:val="24"/>
        </w:rPr>
        <w:t>src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/SQL_DUMP mappában található </w:t>
      </w:r>
      <w:proofErr w:type="spellStart"/>
      <w:r>
        <w:rPr>
          <w:rFonts w:ascii="Times New Roman" w:eastAsia="Times New Roman" w:hAnsi="Times New Roman" w:cs="Times New Roman"/>
          <w:sz w:val="24"/>
        </w:rPr>
        <w:t>recefice.sql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fájlt az adatbázis létrehozásához)</w:t>
      </w:r>
    </w:p>
    <w:p w14:paraId="24900207" w14:textId="77777777" w:rsidR="00066875" w:rsidRDefault="00066875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3AA960B" w14:textId="77777777" w:rsidR="00066875" w:rsidRDefault="00000000">
      <w:pPr>
        <w:pStyle w:val="Standard"/>
        <w:spacing w:after="0" w:line="360" w:lineRule="auto"/>
        <w:jc w:val="both"/>
        <w:rPr>
          <w:rFonts w:eastAsia="Calibri" w:cs="Calibri"/>
        </w:rPr>
      </w:pPr>
      <w:r>
        <w:rPr>
          <w:rFonts w:eastAsia="Calibri" w:cs="Calibri"/>
        </w:rPr>
        <w:t xml:space="preserve">Az </w:t>
      </w:r>
      <w:proofErr w:type="spellStart"/>
      <w:r>
        <w:rPr>
          <w:rFonts w:eastAsia="Calibri" w:cs="Calibri"/>
        </w:rPr>
        <w:t>recefice.sql</w:t>
      </w:r>
      <w:proofErr w:type="spellEnd"/>
      <w:r>
        <w:rPr>
          <w:rFonts w:eastAsia="Calibri" w:cs="Calibri"/>
        </w:rPr>
        <w:t xml:space="preserve"> fájlban található séma </w:t>
      </w:r>
      <w:proofErr w:type="spellStart"/>
      <w:r>
        <w:rPr>
          <w:rFonts w:eastAsia="Calibri" w:cs="Calibri"/>
        </w:rPr>
        <w:t>demo</w:t>
      </w:r>
      <w:proofErr w:type="spellEnd"/>
      <w:r>
        <w:rPr>
          <w:rFonts w:eastAsia="Calibri" w:cs="Calibri"/>
        </w:rPr>
        <w:t xml:space="preserve"> adatokat is tartalmaz. Ennek használata esetén a következő </w:t>
      </w:r>
      <w:proofErr w:type="spellStart"/>
      <w:r>
        <w:rPr>
          <w:rFonts w:eastAsia="Calibri" w:cs="Calibri"/>
        </w:rPr>
        <w:t>demo</w:t>
      </w:r>
      <w:proofErr w:type="spellEnd"/>
      <w:r>
        <w:rPr>
          <w:rFonts w:eastAsia="Calibri" w:cs="Calibri"/>
        </w:rPr>
        <w:t xml:space="preserve"> felhasználókat lehet elérni:</w:t>
      </w:r>
    </w:p>
    <w:p w14:paraId="024AF320" w14:textId="77777777" w:rsidR="00066875" w:rsidRDefault="00066875">
      <w:pPr>
        <w:pStyle w:val="Standard"/>
        <w:spacing w:after="0" w:line="360" w:lineRule="auto"/>
        <w:jc w:val="both"/>
        <w:rPr>
          <w:rFonts w:eastAsia="Calibri" w:cs="Calibri"/>
        </w:rPr>
      </w:pPr>
    </w:p>
    <w:p w14:paraId="105DBEE9" w14:textId="77777777" w:rsidR="00066875" w:rsidRDefault="00000000">
      <w:pPr>
        <w:pStyle w:val="Standard"/>
        <w:spacing w:after="0" w:line="360" w:lineRule="auto"/>
        <w:jc w:val="both"/>
        <w:rPr>
          <w:rFonts w:eastAsia="Calibri" w:cs="Calibri"/>
          <w:b/>
          <w:bCs/>
        </w:rPr>
      </w:pPr>
      <w:proofErr w:type="spellStart"/>
      <w:r>
        <w:rPr>
          <w:rFonts w:eastAsia="Calibri" w:cs="Calibri"/>
          <w:b/>
          <w:bCs/>
        </w:rPr>
        <w:t>admin</w:t>
      </w:r>
      <w:proofErr w:type="spellEnd"/>
    </w:p>
    <w:p w14:paraId="7771B188" w14:textId="77777777" w:rsidR="00066875" w:rsidRDefault="00000000">
      <w:pPr>
        <w:pStyle w:val="Standard"/>
        <w:spacing w:after="0" w:line="360" w:lineRule="auto"/>
        <w:jc w:val="both"/>
      </w:pPr>
      <w:r>
        <w:rPr>
          <w:rFonts w:eastAsia="Calibri" w:cs="Calibri"/>
        </w:rPr>
        <w:t xml:space="preserve">email: </w:t>
      </w:r>
      <w:hyperlink r:id="rId40" w:history="1">
        <w:r>
          <w:rPr>
            <w:rStyle w:val="Hiperhivatkozs"/>
            <w:rFonts w:eastAsia="Calibri" w:cs="Calibri"/>
          </w:rPr>
          <w:t>mozvik@yahoo.com</w:t>
        </w:r>
      </w:hyperlink>
      <w:r>
        <w:rPr>
          <w:rFonts w:eastAsia="Calibri" w:cs="Calibri"/>
        </w:rPr>
        <w:t xml:space="preserve"> jelszó: 1</w:t>
      </w:r>
    </w:p>
    <w:p w14:paraId="5FB4AAC9" w14:textId="77777777" w:rsidR="00066875" w:rsidRDefault="00066875">
      <w:pPr>
        <w:pStyle w:val="Standard"/>
        <w:spacing w:after="0" w:line="360" w:lineRule="auto"/>
        <w:jc w:val="both"/>
        <w:rPr>
          <w:rFonts w:eastAsia="Calibri" w:cs="Calibri"/>
        </w:rPr>
      </w:pPr>
    </w:p>
    <w:p w14:paraId="3108CEF1" w14:textId="77777777" w:rsidR="00066875" w:rsidRDefault="00000000">
      <w:pPr>
        <w:pStyle w:val="Standard"/>
        <w:spacing w:after="0" w:line="360" w:lineRule="auto"/>
        <w:jc w:val="both"/>
      </w:pPr>
      <w:r>
        <w:rPr>
          <w:rFonts w:eastAsia="Calibri" w:cs="Calibri"/>
          <w:b/>
          <w:bCs/>
        </w:rPr>
        <w:t>felhasználók</w:t>
      </w:r>
      <w:r>
        <w:rPr>
          <w:rFonts w:eastAsia="Calibri" w:cs="Calibri"/>
        </w:rPr>
        <w:t>:</w:t>
      </w:r>
    </w:p>
    <w:p w14:paraId="39F7B8EF" w14:textId="77777777" w:rsidR="00066875" w:rsidRDefault="00000000">
      <w:pPr>
        <w:pStyle w:val="Standard"/>
        <w:spacing w:after="0" w:line="360" w:lineRule="auto"/>
        <w:jc w:val="both"/>
      </w:pPr>
      <w:r>
        <w:rPr>
          <w:rFonts w:eastAsia="Calibri" w:cs="Calibri"/>
        </w:rPr>
        <w:t xml:space="preserve">email: </w:t>
      </w:r>
      <w:hyperlink r:id="rId41" w:history="1">
        <w:r>
          <w:rPr>
            <w:rStyle w:val="Hiperhivatkozs"/>
            <w:rFonts w:eastAsia="Calibri" w:cs="Calibri"/>
          </w:rPr>
          <w:t>tesztelek@gmail.com</w:t>
        </w:r>
      </w:hyperlink>
      <w:r>
        <w:rPr>
          <w:rFonts w:eastAsia="Calibri" w:cs="Calibri"/>
        </w:rPr>
        <w:t xml:space="preserve"> jelszó: 2</w:t>
      </w:r>
    </w:p>
    <w:p w14:paraId="6F7E8A4E" w14:textId="77777777" w:rsidR="00066875" w:rsidRDefault="00000000">
      <w:pPr>
        <w:pStyle w:val="Standard"/>
        <w:spacing w:after="0" w:line="360" w:lineRule="auto"/>
        <w:jc w:val="both"/>
      </w:pPr>
      <w:r>
        <w:rPr>
          <w:rFonts w:eastAsia="Calibri" w:cs="Calibri"/>
        </w:rPr>
        <w:t xml:space="preserve">email </w:t>
      </w:r>
      <w:hyperlink r:id="rId42" w:history="1">
        <w:r>
          <w:rPr>
            <w:rStyle w:val="Hiperhivatkozs"/>
            <w:rFonts w:eastAsia="Calibri" w:cs="Calibri"/>
          </w:rPr>
          <w:t>vincseszter@gmail.com</w:t>
        </w:r>
      </w:hyperlink>
      <w:r>
        <w:rPr>
          <w:rFonts w:eastAsia="Calibri" w:cs="Calibri"/>
        </w:rPr>
        <w:t xml:space="preserve"> jelszó: 3</w:t>
      </w:r>
    </w:p>
    <w:p w14:paraId="648CB83D" w14:textId="77777777" w:rsidR="00066875" w:rsidRDefault="00066875">
      <w:pPr>
        <w:pageBreakBefore/>
        <w:suppressAutoHyphens w:val="0"/>
        <w:rPr>
          <w:rFonts w:ascii="Times New Roman" w:eastAsia="Times New Roman" w:hAnsi="Times New Roman" w:cs="Times New Roman"/>
          <w:sz w:val="24"/>
        </w:rPr>
      </w:pPr>
    </w:p>
    <w:p w14:paraId="0584D734" w14:textId="77777777" w:rsidR="00066875" w:rsidRDefault="00000000">
      <w:pPr>
        <w:pStyle w:val="Cmsor2"/>
      </w:pPr>
      <w:bookmarkStart w:id="27" w:name="_Toc122536155"/>
      <w:bookmarkStart w:id="28" w:name="_Toc122540956"/>
      <w:r>
        <w:t>Kezdőlap</w:t>
      </w:r>
      <w:bookmarkEnd w:id="27"/>
      <w:bookmarkEnd w:id="28"/>
    </w:p>
    <w:p w14:paraId="54408D9A" w14:textId="77777777" w:rsidR="00066875" w:rsidRDefault="00066875"/>
    <w:p w14:paraId="4B853120" w14:textId="77777777" w:rsidR="00066875" w:rsidRDefault="00000000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kezdőlapon található pár információ az elérhető szolgáltatásokról, ízelítő az adatbázisban szereplő receptekről. A képernyő tetején kapott helyet a navigációs sáv, illetve a be/kijelentkezés és a felhasználói profil gomb.</w:t>
      </w:r>
    </w:p>
    <w:p w14:paraId="4FBA6CD8" w14:textId="77777777" w:rsidR="00066875" w:rsidRDefault="00066875">
      <w:pPr>
        <w:spacing w:line="360" w:lineRule="auto"/>
        <w:jc w:val="both"/>
        <w:rPr>
          <w:rFonts w:ascii="Times New Roman" w:hAnsi="Times New Roman" w:cs="Times New Roman"/>
        </w:rPr>
      </w:pPr>
    </w:p>
    <w:p w14:paraId="3DEE7A9A" w14:textId="77777777" w:rsidR="00066875" w:rsidRDefault="00000000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nagyító ikonra kattintva több szempont szerint lehet a receptek között keresni.</w:t>
      </w:r>
    </w:p>
    <w:p w14:paraId="00E24183" w14:textId="77777777" w:rsidR="00066875" w:rsidRDefault="00066875">
      <w:pPr>
        <w:pStyle w:val="Standard"/>
        <w:spacing w:after="0" w:line="360" w:lineRule="auto"/>
        <w:ind w:firstLine="360"/>
        <w:jc w:val="both"/>
      </w:pPr>
    </w:p>
    <w:p w14:paraId="02F7F0B9" w14:textId="77777777" w:rsidR="00066875" w:rsidRDefault="00000000">
      <w:pPr>
        <w:pStyle w:val="Standard"/>
        <w:spacing w:after="0" w:line="360" w:lineRule="auto"/>
        <w:ind w:firstLine="360"/>
        <w:jc w:val="both"/>
      </w:pPr>
      <w:r>
        <w:rPr>
          <w:noProof/>
        </w:rPr>
        <w:drawing>
          <wp:inline distT="0" distB="0" distL="0" distR="0" wp14:anchorId="40C9B50F" wp14:editId="1533D98B">
            <wp:extent cx="5753103" cy="2790821"/>
            <wp:effectExtent l="0" t="0" r="0" b="0"/>
            <wp:docPr id="10" name="Kép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27908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CDA8A2C" w14:textId="77777777" w:rsidR="00066875" w:rsidRDefault="0000000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Részletes kereső</w:t>
      </w:r>
    </w:p>
    <w:p w14:paraId="66F3C2B0" w14:textId="77777777" w:rsidR="00066875" w:rsidRDefault="00066875">
      <w:pPr>
        <w:pStyle w:val="Standard"/>
        <w:spacing w:before="120" w:after="120" w:line="240" w:lineRule="auto"/>
        <w:ind w:firstLine="360"/>
        <w:jc w:val="both"/>
      </w:pPr>
    </w:p>
    <w:p w14:paraId="3080BF77" w14:textId="77777777" w:rsidR="00066875" w:rsidRDefault="00000000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 belépés ikonra kattintva érhető el a bejelentkezés és a regisztrációs felület, a főmenüben kapott helyet a receptfeltöltés és „Mi van otthon” szolgáltatás oldala.</w:t>
      </w:r>
    </w:p>
    <w:p w14:paraId="563E16CA" w14:textId="77777777" w:rsidR="00066875" w:rsidRDefault="00066875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6FD2611" w14:textId="77777777" w:rsidR="00066875" w:rsidRDefault="00000000">
      <w:pPr>
        <w:pStyle w:val="Cmsor2"/>
      </w:pPr>
      <w:bookmarkStart w:id="29" w:name="_Toc122536156"/>
      <w:bookmarkStart w:id="30" w:name="_Toc122540957"/>
      <w:r>
        <w:t>Belépés és regisztráció</w:t>
      </w:r>
      <w:bookmarkEnd w:id="29"/>
      <w:bookmarkEnd w:id="30"/>
    </w:p>
    <w:p w14:paraId="58AA161E" w14:textId="77777777" w:rsidR="00066875" w:rsidRDefault="00066875">
      <w:pPr>
        <w:pStyle w:val="Standard"/>
        <w:spacing w:after="0" w:line="360" w:lineRule="auto"/>
        <w:jc w:val="both"/>
      </w:pPr>
    </w:p>
    <w:p w14:paraId="101F62BB" w14:textId="77777777" w:rsidR="00066875" w:rsidRDefault="00000000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Az oldalon a belépés e-mail címmel és jelszóval történik. Az „Elfelejtetted a </w:t>
      </w:r>
      <w:proofErr w:type="spellStart"/>
      <w:r>
        <w:rPr>
          <w:rFonts w:ascii="Times New Roman" w:eastAsia="Times New Roman" w:hAnsi="Times New Roman" w:cs="Times New Roman"/>
          <w:sz w:val="24"/>
        </w:rPr>
        <w:t>jelszavad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?” linkre kattintva lehetőség nyílik új jelszó beállítására. Az ehhez kapcsolódó instrukciók a felhasználó e-mail címére lesznek elküldve. </w:t>
      </w:r>
    </w:p>
    <w:p w14:paraId="1F1B4DA4" w14:textId="77777777" w:rsidR="00066875" w:rsidRDefault="00066875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57E5EC6" w14:textId="77777777" w:rsidR="00066875" w:rsidRDefault="00000000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Regisztrálás során az e-mail cím és jelszó megadása mellett alkalom adódik a hírlevélre is feliratkozni.</w:t>
      </w:r>
    </w:p>
    <w:p w14:paraId="0C06B5BD" w14:textId="77777777" w:rsidR="00066875" w:rsidRDefault="00066875">
      <w:pPr>
        <w:pageBreakBefore/>
        <w:suppressAutoHyphens w:val="0"/>
        <w:rPr>
          <w:rFonts w:ascii="Times New Roman" w:eastAsia="Times New Roman" w:hAnsi="Times New Roman" w:cs="Times New Roman"/>
          <w:sz w:val="24"/>
        </w:rPr>
      </w:pPr>
    </w:p>
    <w:p w14:paraId="7876C509" w14:textId="77777777" w:rsidR="00066875" w:rsidRDefault="00000000">
      <w:pPr>
        <w:pStyle w:val="Cmsor2"/>
      </w:pPr>
      <w:bookmarkStart w:id="31" w:name="_Toc122536157"/>
      <w:bookmarkStart w:id="32" w:name="_Toc122540958"/>
      <w:r>
        <w:t>Receptfeltöltés, módosítás</w:t>
      </w:r>
      <w:bookmarkEnd w:id="31"/>
      <w:bookmarkEnd w:id="32"/>
    </w:p>
    <w:p w14:paraId="7F71DF01" w14:textId="77777777" w:rsidR="00066875" w:rsidRDefault="00066875">
      <w:pPr>
        <w:pStyle w:val="Standard"/>
        <w:spacing w:after="0" w:line="360" w:lineRule="auto"/>
        <w:jc w:val="both"/>
      </w:pPr>
    </w:p>
    <w:p w14:paraId="4E852991" w14:textId="77777777" w:rsidR="00066875" w:rsidRDefault="00000000">
      <w:pPr>
        <w:pStyle w:val="Standard"/>
        <w:spacing w:after="0" w:line="360" w:lineRule="auto"/>
        <w:jc w:val="both"/>
      </w:pPr>
      <w:r>
        <w:t>Csak regisztrált és bejelentkezett felhasználók férhetnek hozzá a receptfeltöltéshez. Az üresen hagyott kötelező adatokra az oldal figyelmeztet. Minden recepthez kötelező egy képet feltölteni.  A kép legyen jó minőségű, de ne legyen túl nagy méretű. Az elkészítés lépései legyenek tömörek, lényegre törőek. Címkék hozzáadása segítségével könnyebben megtalálhatóvá válik az adott recept.</w:t>
      </w:r>
    </w:p>
    <w:p w14:paraId="6598716C" w14:textId="77777777" w:rsidR="00066875" w:rsidRDefault="00000000">
      <w:pPr>
        <w:pStyle w:val="Standard"/>
        <w:spacing w:after="0" w:line="360" w:lineRule="auto"/>
        <w:jc w:val="both"/>
      </w:pPr>
      <w:r>
        <w:rPr>
          <w:noProof/>
        </w:rPr>
        <w:drawing>
          <wp:inline distT="0" distB="0" distL="0" distR="0" wp14:anchorId="012D5BDA" wp14:editId="44297012">
            <wp:extent cx="5753103" cy="2600325"/>
            <wp:effectExtent l="0" t="0" r="0" b="9525"/>
            <wp:docPr id="11" name="Kép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26003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4441C98" w14:textId="77777777" w:rsidR="00066875" w:rsidRDefault="00066875">
      <w:pPr>
        <w:pStyle w:val="Standard"/>
        <w:spacing w:after="0" w:line="360" w:lineRule="auto"/>
        <w:jc w:val="both"/>
      </w:pPr>
    </w:p>
    <w:p w14:paraId="6409BD52" w14:textId="77777777" w:rsidR="00066875" w:rsidRDefault="00000000">
      <w:pPr>
        <w:pStyle w:val="Cmsor2"/>
      </w:pPr>
      <w:bookmarkStart w:id="33" w:name="_Toc122536158"/>
      <w:bookmarkStart w:id="34" w:name="_Toc122540959"/>
      <w:r>
        <w:t>Mi van itthon?</w:t>
      </w:r>
      <w:bookmarkEnd w:id="33"/>
      <w:bookmarkEnd w:id="34"/>
    </w:p>
    <w:p w14:paraId="64B0E547" w14:textId="77777777" w:rsidR="00066875" w:rsidRDefault="00066875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158C39C" w14:textId="77777777" w:rsidR="00066875" w:rsidRDefault="00000000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 beviteli mezőbe fel lehet sorolni az alapanyagokat, amik megtalálhatók odahaza. Az oldal javaslatot tesz az ezekből elkészíthető ételekre.</w:t>
      </w:r>
    </w:p>
    <w:p w14:paraId="5F45159A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4BD2D06" wp14:editId="6874ECE2">
            <wp:extent cx="5753103" cy="3028949"/>
            <wp:effectExtent l="0" t="0" r="0" b="1"/>
            <wp:docPr id="12" name="Kép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30289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85AAD5A" w14:textId="77777777" w:rsidR="00066875" w:rsidRDefault="00000000">
      <w:pPr>
        <w:pStyle w:val="Cmsor2"/>
      </w:pPr>
      <w:bookmarkStart w:id="35" w:name="_Toc122536159"/>
      <w:bookmarkStart w:id="36" w:name="_Toc122540960"/>
      <w:r>
        <w:lastRenderedPageBreak/>
        <w:t>Recept adatlap</w:t>
      </w:r>
      <w:bookmarkEnd w:id="35"/>
      <w:bookmarkEnd w:id="36"/>
    </w:p>
    <w:p w14:paraId="49B951ED" w14:textId="77777777" w:rsidR="00066875" w:rsidRDefault="00066875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588D13B" w14:textId="77777777" w:rsidR="00066875" w:rsidRDefault="00000000">
      <w:pPr>
        <w:pStyle w:val="Standard"/>
        <w:spacing w:after="0" w:line="360" w:lineRule="auto"/>
        <w:jc w:val="both"/>
      </w:pPr>
      <w:r>
        <w:t>Részletes leírás a feltöltött receptekről képekkel illusztrálva. A beküldő neve és dátuma mellett látható az elkészítésének a lépései, hozzávalók listája, de még a tápanyagértéke is megtekinthető, ha a készítő feltöltötte ezen adatokat.</w:t>
      </w:r>
    </w:p>
    <w:p w14:paraId="4CCF9FFF" w14:textId="77777777" w:rsidR="00066875" w:rsidRDefault="00066875">
      <w:pPr>
        <w:pStyle w:val="Standard"/>
        <w:spacing w:after="0" w:line="360" w:lineRule="auto"/>
        <w:jc w:val="both"/>
      </w:pPr>
    </w:p>
    <w:p w14:paraId="5439D220" w14:textId="77777777" w:rsidR="00066875" w:rsidRDefault="00000000">
      <w:pPr>
        <w:pStyle w:val="Standard"/>
        <w:spacing w:after="0" w:line="360" w:lineRule="auto"/>
        <w:jc w:val="both"/>
      </w:pPr>
      <w:r>
        <w:t>Itt lehetőség adódik megosztani a recepteket a népszerű közösségi oldalakon, a kedvenc gomb megnyomásával fel lehet venni a receptkönyvbe, illetve ki is lehet nyomtatni vagy elküldeni levélben.</w:t>
      </w:r>
    </w:p>
    <w:p w14:paraId="493F0352" w14:textId="77777777" w:rsidR="00066875" w:rsidRDefault="00066875">
      <w:pPr>
        <w:pStyle w:val="Standard"/>
        <w:spacing w:after="0" w:line="360" w:lineRule="auto"/>
        <w:jc w:val="both"/>
      </w:pPr>
    </w:p>
    <w:p w14:paraId="116F37A2" w14:textId="77777777" w:rsidR="00066875" w:rsidRDefault="00000000">
      <w:pPr>
        <w:pStyle w:val="Standard"/>
        <w:spacing w:after="0" w:line="360" w:lineRule="auto"/>
        <w:jc w:val="both"/>
      </w:pPr>
      <w:r>
        <w:t>Véleményt alkotni a receptről értékelés írásával lehet.</w:t>
      </w:r>
    </w:p>
    <w:p w14:paraId="72B60955" w14:textId="77777777" w:rsidR="00066875" w:rsidRDefault="00066875">
      <w:pPr>
        <w:pStyle w:val="Standard"/>
        <w:spacing w:after="0" w:line="360" w:lineRule="auto"/>
        <w:jc w:val="both"/>
      </w:pPr>
    </w:p>
    <w:p w14:paraId="4C90E6A8" w14:textId="77777777" w:rsidR="00066875" w:rsidRDefault="00000000">
      <w:pPr>
        <w:pStyle w:val="Standard"/>
        <w:spacing w:after="0" w:line="360" w:lineRule="auto"/>
        <w:jc w:val="both"/>
      </w:pPr>
      <w:r>
        <w:rPr>
          <w:noProof/>
        </w:rPr>
        <w:drawing>
          <wp:inline distT="0" distB="0" distL="0" distR="0" wp14:anchorId="68B092A9" wp14:editId="58F74133">
            <wp:extent cx="5753103" cy="6086475"/>
            <wp:effectExtent l="0" t="0" r="0" b="9525"/>
            <wp:docPr id="13" name="Kép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6086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DEDA0B5" w14:textId="77777777" w:rsidR="00066875" w:rsidRDefault="00000000">
      <w:pPr>
        <w:pStyle w:val="Cmsor2"/>
      </w:pPr>
      <w:r>
        <w:lastRenderedPageBreak/>
        <w:t xml:space="preserve"> </w:t>
      </w:r>
      <w:bookmarkStart w:id="37" w:name="_Toc122536160"/>
      <w:bookmarkStart w:id="38" w:name="_Toc122540961"/>
      <w:r>
        <w:t>Felhasználói profil</w:t>
      </w:r>
      <w:bookmarkEnd w:id="37"/>
      <w:bookmarkEnd w:id="38"/>
    </w:p>
    <w:p w14:paraId="503B2C40" w14:textId="77777777" w:rsidR="00066875" w:rsidRDefault="00066875">
      <w:pPr>
        <w:pStyle w:val="Standard"/>
        <w:spacing w:after="0" w:line="360" w:lineRule="auto"/>
        <w:jc w:val="both"/>
      </w:pPr>
    </w:p>
    <w:p w14:paraId="091D6DB1" w14:textId="77777777" w:rsidR="00066875" w:rsidRDefault="00000000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 bejelentkezett felhasználó statisztikái, alapadatai láthatóak itt. Megtekintheti a saját maga által feltöltött receptjeit, illetve itt kapott helyet a receptkönyve is.</w:t>
      </w:r>
    </w:p>
    <w:p w14:paraId="4905DBFE" w14:textId="77777777" w:rsidR="00066875" w:rsidRDefault="00066875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0D57E10" w14:textId="77777777" w:rsidR="00066875" w:rsidRDefault="00000000">
      <w:pPr>
        <w:pStyle w:val="Standard"/>
        <w:spacing w:after="0" w:line="360" w:lineRule="auto"/>
        <w:jc w:val="both"/>
      </w:pPr>
      <w:r>
        <w:rPr>
          <w:noProof/>
        </w:rPr>
        <w:drawing>
          <wp:inline distT="0" distB="0" distL="0" distR="0" wp14:anchorId="208D1945" wp14:editId="600F3A71">
            <wp:extent cx="5753103" cy="4067178"/>
            <wp:effectExtent l="0" t="0" r="0" b="9522"/>
            <wp:docPr id="14" name="Kép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40671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51D6AD" w14:textId="77777777" w:rsidR="00066875" w:rsidRPr="00C4124A" w:rsidRDefault="00000000">
      <w:pPr>
        <w:pStyle w:val="Standard"/>
        <w:spacing w:before="120" w:after="120" w:line="240" w:lineRule="auto"/>
        <w:jc w:val="both"/>
        <w:rPr>
          <w:rFonts w:ascii="Times New Roman" w:hAnsi="Times New Roman" w:cs="Times New Roman"/>
        </w:rPr>
      </w:pPr>
      <w:r w:rsidRPr="00C4124A">
        <w:rPr>
          <w:rFonts w:ascii="Times New Roman" w:eastAsia="Liberation Serif" w:hAnsi="Times New Roman" w:cs="Times New Roman"/>
          <w:i/>
          <w:sz w:val="24"/>
        </w:rPr>
        <w:t>Felhasználói profil</w:t>
      </w:r>
    </w:p>
    <w:p w14:paraId="298AFA0D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4341DABD" wp14:editId="297D1934">
            <wp:extent cx="5420563" cy="4974336"/>
            <wp:effectExtent l="0" t="0" r="8890" b="0"/>
            <wp:docPr id="15" name="Kép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1511" cy="49843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3A79CEA" w14:textId="77777777" w:rsidR="00066875" w:rsidRDefault="00000000">
      <w:pPr>
        <w:pStyle w:val="Standard"/>
        <w:spacing w:before="120" w:after="120" w:line="240" w:lineRule="auto"/>
        <w:jc w:val="both"/>
      </w:pPr>
      <w:r>
        <w:rPr>
          <w:rFonts w:ascii="Liberation Serif" w:eastAsia="Liberation Serif" w:hAnsi="Liberation Serif" w:cs="Liberation Serif"/>
          <w:i/>
          <w:sz w:val="24"/>
        </w:rPr>
        <w:t>Felhasználó adatainak szerkesztése</w:t>
      </w:r>
    </w:p>
    <w:p w14:paraId="603B8ED4" w14:textId="77777777" w:rsidR="00066875" w:rsidRDefault="00066875">
      <w:pPr>
        <w:pStyle w:val="Standard"/>
        <w:spacing w:after="0" w:line="360" w:lineRule="auto"/>
        <w:jc w:val="both"/>
      </w:pPr>
    </w:p>
    <w:p w14:paraId="67E34257" w14:textId="77777777" w:rsidR="00066875" w:rsidRDefault="00000000">
      <w:pPr>
        <w:pStyle w:val="Standard"/>
        <w:spacing w:after="0" w:line="360" w:lineRule="auto"/>
        <w:jc w:val="both"/>
      </w:pPr>
      <w:r>
        <w:t xml:space="preserve">Ezenkívül itt lehetősége nyílik egy rövid leírást is adni magáról. Jelszavát, e-mail címét megváltoztathatja, profilképét lecserélheti. </w:t>
      </w:r>
    </w:p>
    <w:p w14:paraId="1474EFF4" w14:textId="77777777" w:rsidR="00066875" w:rsidRDefault="00066875">
      <w:pPr>
        <w:pageBreakBefore/>
        <w:suppressAutoHyphens w:val="0"/>
      </w:pPr>
    </w:p>
    <w:p w14:paraId="65263024" w14:textId="77777777" w:rsidR="00066875" w:rsidRDefault="00000000">
      <w:pPr>
        <w:pStyle w:val="Cmsor2"/>
      </w:pPr>
      <w:bookmarkStart w:id="39" w:name="_Toc122536161"/>
      <w:bookmarkStart w:id="40" w:name="_Toc122540962"/>
      <w:r>
        <w:t>Adminisztrátori kezelőfelület</w:t>
      </w:r>
      <w:bookmarkEnd w:id="39"/>
      <w:bookmarkEnd w:id="40"/>
    </w:p>
    <w:p w14:paraId="0511C061" w14:textId="77777777" w:rsidR="00066875" w:rsidRDefault="00066875">
      <w:pPr>
        <w:pStyle w:val="Standard"/>
        <w:spacing w:after="0" w:line="360" w:lineRule="auto"/>
        <w:jc w:val="both"/>
        <w:rPr>
          <w:rFonts w:eastAsia="Calibri" w:cs="Calibri"/>
        </w:rPr>
      </w:pPr>
    </w:p>
    <w:p w14:paraId="150E00EA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Adminisztrátori jogosultsággal rendelkező felhasználó az alább látható felületen tudja kezelni a </w:t>
      </w:r>
      <w:proofErr w:type="spellStart"/>
      <w:r>
        <w:rPr>
          <w:rFonts w:ascii="Times New Roman" w:eastAsia="Times New Roman" w:hAnsi="Times New Roman" w:cs="Times New Roman"/>
          <w:sz w:val="24"/>
        </w:rPr>
        <w:t>moderációkat</w:t>
      </w:r>
      <w:proofErr w:type="spellEnd"/>
      <w:r>
        <w:rPr>
          <w:rFonts w:ascii="Times New Roman" w:eastAsia="Times New Roman" w:hAnsi="Times New Roman" w:cs="Times New Roman"/>
          <w:sz w:val="24"/>
        </w:rPr>
        <w:t>, illetve tiltásokat engedélyezéseket.</w:t>
      </w:r>
    </w:p>
    <w:p w14:paraId="5545C2E9" w14:textId="77777777" w:rsidR="00066875" w:rsidRDefault="00066875">
      <w:pPr>
        <w:pStyle w:val="Standard"/>
        <w:spacing w:after="0" w:line="360" w:lineRule="auto"/>
        <w:jc w:val="both"/>
        <w:rPr>
          <w:rFonts w:eastAsia="Calibri" w:cs="Calibri"/>
        </w:rPr>
      </w:pPr>
    </w:p>
    <w:p w14:paraId="70533D6F" w14:textId="77777777" w:rsidR="00066875" w:rsidRDefault="00000000">
      <w:pPr>
        <w:pStyle w:val="Standard"/>
        <w:spacing w:after="0" w:line="360" w:lineRule="auto"/>
        <w:jc w:val="both"/>
      </w:pPr>
      <w:r>
        <w:rPr>
          <w:noProof/>
        </w:rPr>
        <w:drawing>
          <wp:inline distT="0" distB="0" distL="0" distR="0" wp14:anchorId="2AB2EA1C" wp14:editId="2CCC01A6">
            <wp:extent cx="5743575" cy="2447921"/>
            <wp:effectExtent l="0" t="0" r="9525" b="0"/>
            <wp:docPr id="16" name="Kép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4479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468AE88" w14:textId="77777777" w:rsidR="00066875" w:rsidRDefault="00000000">
      <w:pPr>
        <w:pStyle w:val="Standard"/>
        <w:spacing w:before="120" w:after="120" w:line="240" w:lineRule="auto"/>
        <w:jc w:val="both"/>
      </w:pPr>
      <w:r>
        <w:rPr>
          <w:rFonts w:ascii="Liberation Serif" w:eastAsia="Liberation Serif" w:hAnsi="Liberation Serif" w:cs="Liberation Serif"/>
          <w:i/>
          <w:sz w:val="24"/>
        </w:rPr>
        <w:t>Adminisztrátori kezelőfelület</w:t>
      </w:r>
    </w:p>
    <w:p w14:paraId="7EFC5DC3" w14:textId="77777777" w:rsidR="00066875" w:rsidRDefault="00066875">
      <w:pPr>
        <w:pStyle w:val="Standard"/>
        <w:spacing w:after="0" w:line="360" w:lineRule="auto"/>
        <w:jc w:val="both"/>
        <w:rPr>
          <w:rFonts w:eastAsia="Calibri" w:cs="Calibri"/>
        </w:rPr>
      </w:pPr>
    </w:p>
    <w:p w14:paraId="32A5F12F" w14:textId="77777777" w:rsidR="00066875" w:rsidRDefault="00066875">
      <w:pPr>
        <w:pStyle w:val="Standard"/>
        <w:spacing w:after="0" w:line="360" w:lineRule="auto"/>
        <w:jc w:val="both"/>
        <w:rPr>
          <w:rFonts w:eastAsia="Calibri" w:cs="Calibri"/>
        </w:rPr>
      </w:pPr>
    </w:p>
    <w:p w14:paraId="23226EEB" w14:textId="52893C90" w:rsidR="00066875" w:rsidRDefault="00000000">
      <w:pPr>
        <w:pStyle w:val="Cmsor1"/>
      </w:pPr>
      <w:bookmarkStart w:id="41" w:name="_Toc122536162"/>
      <w:bookmarkStart w:id="42" w:name="_Toc122540963"/>
      <w:r>
        <w:t>Összefoglalás</w:t>
      </w:r>
      <w:bookmarkEnd w:id="41"/>
      <w:bookmarkEnd w:id="42"/>
    </w:p>
    <w:p w14:paraId="75E53EB8" w14:textId="77777777" w:rsidR="00107AD1" w:rsidRPr="00107AD1" w:rsidRDefault="00107AD1" w:rsidP="00107AD1"/>
    <w:p w14:paraId="14B72EC0" w14:textId="77777777" w:rsidR="00107AD1" w:rsidRPr="00107AD1" w:rsidRDefault="00107AD1" w:rsidP="00107AD1"/>
    <w:p w14:paraId="7B05F4D9" w14:textId="77777777" w:rsidR="00066875" w:rsidRDefault="0000000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</w:rPr>
        <w:t>A Recefice Recepttár jelenleg egy olyan weboldal, webalkalmazás, amely olyan alap szolgáltatásokat tartalmaz, ami az ilyen jellegű oldaltól elvárható. Ezeket a szolgáltatásokat a későbbiekben lehet fejleszteni, új funkciókat hozzátenni.</w:t>
      </w:r>
    </w:p>
    <w:p w14:paraId="2E8F33FA" w14:textId="77777777" w:rsidR="00066875" w:rsidRDefault="00066875">
      <w:pPr>
        <w:pStyle w:val="Standard"/>
        <w:spacing w:after="0" w:line="360" w:lineRule="auto"/>
        <w:jc w:val="both"/>
        <w:rPr>
          <w:rFonts w:eastAsia="Calibri" w:cs="Calibri"/>
        </w:rPr>
      </w:pPr>
    </w:p>
    <w:p w14:paraId="46C9BD22" w14:textId="77777777" w:rsidR="00066875" w:rsidRDefault="00000000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Egy gasztronómiai blog szakmai cikkekkel feltehetőleg olvasottabbá tehetné az oldalt. Esetleg egy fórum, vagy csevegő, ahol a felhasználók beszélhetnének egymással a konyháról. </w:t>
      </w:r>
    </w:p>
    <w:p w14:paraId="4469ADD9" w14:textId="77777777" w:rsidR="00066875" w:rsidRDefault="00066875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53F3846" w14:textId="77777777" w:rsidR="00066875" w:rsidRDefault="00000000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 jobb SEO / Google találati rangsort illetőleg technikai szempontból továbbfejleszthető az oldal SSR (Server </w:t>
      </w:r>
      <w:proofErr w:type="spellStart"/>
      <w:r>
        <w:rPr>
          <w:rFonts w:ascii="Times New Roman" w:eastAsia="Times New Roman" w:hAnsi="Times New Roman" w:cs="Times New Roman"/>
          <w:sz w:val="24"/>
        </w:rPr>
        <w:t>Side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Rendering</w:t>
      </w:r>
      <w:proofErr w:type="spellEnd"/>
      <w:r>
        <w:rPr>
          <w:rFonts w:ascii="Times New Roman" w:eastAsia="Times New Roman" w:hAnsi="Times New Roman" w:cs="Times New Roman"/>
          <w:sz w:val="24"/>
        </w:rPr>
        <w:t>) vagy SSG (</w:t>
      </w:r>
      <w:proofErr w:type="spellStart"/>
      <w:r>
        <w:rPr>
          <w:rFonts w:ascii="Times New Roman" w:eastAsia="Times New Roman" w:hAnsi="Times New Roman" w:cs="Times New Roman"/>
          <w:sz w:val="24"/>
        </w:rPr>
        <w:t>Static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Site </w:t>
      </w:r>
      <w:proofErr w:type="spellStart"/>
      <w:r>
        <w:rPr>
          <w:rFonts w:ascii="Times New Roman" w:eastAsia="Times New Roman" w:hAnsi="Times New Roman" w:cs="Times New Roman"/>
          <w:sz w:val="24"/>
        </w:rPr>
        <w:t>Generation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irányba. Az előbbit az </w:t>
      </w:r>
      <w:proofErr w:type="spellStart"/>
      <w:r>
        <w:rPr>
          <w:rFonts w:ascii="Times New Roman" w:eastAsia="Times New Roman" w:hAnsi="Times New Roman" w:cs="Times New Roman"/>
          <w:sz w:val="24"/>
        </w:rPr>
        <w:t>Angular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Universal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míg az utóbbit a </w:t>
      </w:r>
      <w:proofErr w:type="spellStart"/>
      <w:r>
        <w:rPr>
          <w:rFonts w:ascii="Times New Roman" w:eastAsia="Times New Roman" w:hAnsi="Times New Roman" w:cs="Times New Roman"/>
          <w:sz w:val="24"/>
        </w:rPr>
        <w:t>Scully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static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site </w:t>
      </w:r>
      <w:proofErr w:type="spellStart"/>
      <w:r>
        <w:rPr>
          <w:rFonts w:ascii="Times New Roman" w:eastAsia="Times New Roman" w:hAnsi="Times New Roman" w:cs="Times New Roman"/>
          <w:sz w:val="24"/>
        </w:rPr>
        <w:t>generator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segítségével lehetne megvalósítani.</w:t>
      </w:r>
    </w:p>
    <w:p w14:paraId="055E9220" w14:textId="77777777" w:rsidR="00066875" w:rsidRDefault="00066875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8188E0C" w14:textId="77777777" w:rsidR="00066875" w:rsidRDefault="00066875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10E3396" w14:textId="77777777" w:rsidR="00066875" w:rsidRDefault="00000000">
      <w:pPr>
        <w:pStyle w:val="Cmsor1"/>
      </w:pPr>
      <w:bookmarkStart w:id="43" w:name="_Toc122536163"/>
      <w:bookmarkStart w:id="44" w:name="_Toc122540964"/>
      <w:r>
        <w:lastRenderedPageBreak/>
        <w:t>Irodalomjegyzék</w:t>
      </w:r>
      <w:bookmarkEnd w:id="43"/>
      <w:bookmarkEnd w:id="44"/>
    </w:p>
    <w:p w14:paraId="18DDB113" w14:textId="77777777" w:rsidR="00066875" w:rsidRDefault="00066875"/>
    <w:p w14:paraId="0BDEE67F" w14:textId="77777777" w:rsidR="00066875" w:rsidRDefault="00000000">
      <w:r>
        <w:t>Felhasznált modulok, eszközök:</w:t>
      </w:r>
    </w:p>
    <w:p w14:paraId="013D44C9" w14:textId="77777777" w:rsidR="00066875" w:rsidRDefault="00066875"/>
    <w:p w14:paraId="2684760D" w14:textId="77777777" w:rsidR="00066875" w:rsidRDefault="00000000">
      <w:proofErr w:type="spellStart"/>
      <w:r>
        <w:t>TailwindCSS</w:t>
      </w:r>
      <w:proofErr w:type="spellEnd"/>
      <w:r>
        <w:t xml:space="preserve"> </w:t>
      </w:r>
      <w:hyperlink r:id="rId50" w:history="1">
        <w:r>
          <w:rPr>
            <w:rStyle w:val="Hiperhivatkozs"/>
          </w:rPr>
          <w:t>https://tailwindcss.com/</w:t>
        </w:r>
      </w:hyperlink>
    </w:p>
    <w:p w14:paraId="42B19432" w14:textId="77777777" w:rsidR="00066875" w:rsidRDefault="00000000">
      <w:proofErr w:type="spellStart"/>
      <w:r>
        <w:t>Angular</w:t>
      </w:r>
      <w:proofErr w:type="spellEnd"/>
      <w:r>
        <w:t xml:space="preserve"> </w:t>
      </w:r>
      <w:proofErr w:type="spellStart"/>
      <w:r>
        <w:t>Material</w:t>
      </w:r>
      <w:proofErr w:type="spellEnd"/>
      <w:r>
        <w:t xml:space="preserve"> </w:t>
      </w:r>
      <w:hyperlink r:id="rId51" w:history="1">
        <w:r>
          <w:rPr>
            <w:rStyle w:val="Hiperhivatkozs"/>
          </w:rPr>
          <w:t>https://material.angular.io/</w:t>
        </w:r>
      </w:hyperlink>
    </w:p>
    <w:p w14:paraId="318F2A17" w14:textId="77777777" w:rsidR="00066875" w:rsidRDefault="00000000">
      <w:proofErr w:type="spellStart"/>
      <w:r>
        <w:t>ngx</w:t>
      </w:r>
      <w:proofErr w:type="spellEnd"/>
      <w:r>
        <w:t>-</w:t>
      </w:r>
      <w:proofErr w:type="spellStart"/>
      <w:r>
        <w:t>mat</w:t>
      </w:r>
      <w:proofErr w:type="spellEnd"/>
      <w:r>
        <w:t xml:space="preserve">-file </w:t>
      </w:r>
      <w:hyperlink r:id="rId52" w:history="1">
        <w:r>
          <w:rPr>
            <w:rStyle w:val="Hiperhivatkozs"/>
          </w:rPr>
          <w:t>https://www.npmjs.com/package/ngx-mat-file</w:t>
        </w:r>
      </w:hyperlink>
    </w:p>
    <w:p w14:paraId="5C4E8BB8" w14:textId="77777777" w:rsidR="00066875" w:rsidRDefault="00066875"/>
    <w:p w14:paraId="4C530A1A" w14:textId="77777777" w:rsidR="00066875" w:rsidRDefault="00066875"/>
    <w:sectPr w:rsidR="00066875">
      <w:footerReference w:type="default" r:id="rId53"/>
      <w:pgSz w:w="11906" w:h="16838"/>
      <w:pgMar w:top="1417" w:right="1417" w:bottom="1417" w:left="1417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69A08" w14:textId="77777777" w:rsidR="00982513" w:rsidRDefault="00982513">
      <w:r>
        <w:separator/>
      </w:r>
    </w:p>
  </w:endnote>
  <w:endnote w:type="continuationSeparator" w:id="0">
    <w:p w14:paraId="2DCCA695" w14:textId="77777777" w:rsidR="00982513" w:rsidRDefault="009825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F">
    <w:altName w:val="Calibri"/>
    <w:charset w:val="00"/>
    <w:family w:val="auto"/>
    <w:pitch w:val="variable"/>
  </w:font>
  <w:font w:name="Liberation Sans"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Liberation Serif">
    <w:panose1 w:val="02020603050405020304"/>
    <w:charset w:val="EE"/>
    <w:family w:val="roman"/>
    <w:pitch w:val="variable"/>
    <w:sig w:usb0="E0000AFF" w:usb1="500078FF" w:usb2="00000021" w:usb3="00000000" w:csb0="000001B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929B2" w14:textId="77777777" w:rsidR="00E70269" w:rsidRDefault="00000000">
    <w:pPr>
      <w:pStyle w:val="llb"/>
      <w:jc w:val="right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  <w:p w14:paraId="2051850E" w14:textId="77777777" w:rsidR="00E70269" w:rsidRDefault="0000000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049F2" w14:textId="77777777" w:rsidR="00982513" w:rsidRDefault="00982513">
      <w:r>
        <w:rPr>
          <w:color w:val="000000"/>
        </w:rPr>
        <w:separator/>
      </w:r>
    </w:p>
  </w:footnote>
  <w:footnote w:type="continuationSeparator" w:id="0">
    <w:p w14:paraId="1B56799D" w14:textId="77777777" w:rsidR="00982513" w:rsidRDefault="009825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1E28"/>
    <w:multiLevelType w:val="multilevel"/>
    <w:tmpl w:val="120EFF66"/>
    <w:styleLink w:val="WWNum12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1" w15:restartNumberingAfterBreak="0">
    <w:nsid w:val="03C66808"/>
    <w:multiLevelType w:val="multilevel"/>
    <w:tmpl w:val="73249D9A"/>
    <w:styleLink w:val="WWNum31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2" w15:restartNumberingAfterBreak="0">
    <w:nsid w:val="042B1688"/>
    <w:multiLevelType w:val="multilevel"/>
    <w:tmpl w:val="3768FC5E"/>
    <w:styleLink w:val="WWNum3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3" w15:restartNumberingAfterBreak="0">
    <w:nsid w:val="07336EF4"/>
    <w:multiLevelType w:val="multilevel"/>
    <w:tmpl w:val="AB7E746E"/>
    <w:styleLink w:val="WWNum8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4" w15:restartNumberingAfterBreak="0">
    <w:nsid w:val="07DE0E9B"/>
    <w:multiLevelType w:val="multilevel"/>
    <w:tmpl w:val="EEA823F6"/>
    <w:styleLink w:val="WWNum17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5" w15:restartNumberingAfterBreak="0">
    <w:nsid w:val="115226E4"/>
    <w:multiLevelType w:val="multilevel"/>
    <w:tmpl w:val="60D2E9B4"/>
    <w:styleLink w:val="WWNum26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6" w15:restartNumberingAfterBreak="0">
    <w:nsid w:val="16A4402E"/>
    <w:multiLevelType w:val="multilevel"/>
    <w:tmpl w:val="EEF23CB6"/>
    <w:styleLink w:val="WWNum21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7" w15:restartNumberingAfterBreak="0">
    <w:nsid w:val="1BB6394C"/>
    <w:multiLevelType w:val="multilevel"/>
    <w:tmpl w:val="A3A0A8D4"/>
    <w:styleLink w:val="WWNum33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8" w15:restartNumberingAfterBreak="0">
    <w:nsid w:val="1DB73CDA"/>
    <w:multiLevelType w:val="multilevel"/>
    <w:tmpl w:val="64F0D924"/>
    <w:styleLink w:val="WWNum10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9" w15:restartNumberingAfterBreak="0">
    <w:nsid w:val="22FB2FC4"/>
    <w:multiLevelType w:val="multilevel"/>
    <w:tmpl w:val="81C8500A"/>
    <w:styleLink w:val="WWNum5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10" w15:restartNumberingAfterBreak="0">
    <w:nsid w:val="254F07BD"/>
    <w:multiLevelType w:val="multilevel"/>
    <w:tmpl w:val="3E663970"/>
    <w:styleLink w:val="WWNum4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11" w15:restartNumberingAfterBreak="0">
    <w:nsid w:val="257712CA"/>
    <w:multiLevelType w:val="multilevel"/>
    <w:tmpl w:val="206E6708"/>
    <w:styleLink w:val="WWNum23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12" w15:restartNumberingAfterBreak="0">
    <w:nsid w:val="26FA7C6F"/>
    <w:multiLevelType w:val="multilevel"/>
    <w:tmpl w:val="E292AB12"/>
    <w:styleLink w:val="WWNum27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13" w15:restartNumberingAfterBreak="0">
    <w:nsid w:val="2D095B61"/>
    <w:multiLevelType w:val="multilevel"/>
    <w:tmpl w:val="D20CB31C"/>
    <w:styleLink w:val="WWNum13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14" w15:restartNumberingAfterBreak="0">
    <w:nsid w:val="2FBE3653"/>
    <w:multiLevelType w:val="multilevel"/>
    <w:tmpl w:val="94C82926"/>
    <w:styleLink w:val="WWNum15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15" w15:restartNumberingAfterBreak="0">
    <w:nsid w:val="322E5ED3"/>
    <w:multiLevelType w:val="multilevel"/>
    <w:tmpl w:val="1C1E05F8"/>
    <w:styleLink w:val="WWNum28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16" w15:restartNumberingAfterBreak="0">
    <w:nsid w:val="326A4A71"/>
    <w:multiLevelType w:val="multilevel"/>
    <w:tmpl w:val="293677F0"/>
    <w:styleLink w:val="WWNum29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17" w15:restartNumberingAfterBreak="0">
    <w:nsid w:val="330F7A22"/>
    <w:multiLevelType w:val="multilevel"/>
    <w:tmpl w:val="9B824202"/>
    <w:styleLink w:val="WWNum18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18" w15:restartNumberingAfterBreak="0">
    <w:nsid w:val="365511BD"/>
    <w:multiLevelType w:val="multilevel"/>
    <w:tmpl w:val="83445DC6"/>
    <w:styleLink w:val="WWNum2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19" w15:restartNumberingAfterBreak="0">
    <w:nsid w:val="3CD03C1D"/>
    <w:multiLevelType w:val="multilevel"/>
    <w:tmpl w:val="B8DEB002"/>
    <w:styleLink w:val="WWNum24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20" w15:restartNumberingAfterBreak="0">
    <w:nsid w:val="3ED06116"/>
    <w:multiLevelType w:val="multilevel"/>
    <w:tmpl w:val="A1548FB8"/>
    <w:styleLink w:val="WWNum14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21" w15:restartNumberingAfterBreak="0">
    <w:nsid w:val="403F60CE"/>
    <w:multiLevelType w:val="multilevel"/>
    <w:tmpl w:val="35BE1082"/>
    <w:styleLink w:val="WWNum32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22" w15:restartNumberingAfterBreak="0">
    <w:nsid w:val="41E07654"/>
    <w:multiLevelType w:val="multilevel"/>
    <w:tmpl w:val="B1A6B9C2"/>
    <w:styleLink w:val="WWNum22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23" w15:restartNumberingAfterBreak="0">
    <w:nsid w:val="423D668A"/>
    <w:multiLevelType w:val="multilevel"/>
    <w:tmpl w:val="24A07DFC"/>
    <w:styleLink w:val="WWNum20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24" w15:restartNumberingAfterBreak="0">
    <w:nsid w:val="441758A1"/>
    <w:multiLevelType w:val="multilevel"/>
    <w:tmpl w:val="BCA48A5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5" w15:restartNumberingAfterBreak="0">
    <w:nsid w:val="444F4625"/>
    <w:multiLevelType w:val="multilevel"/>
    <w:tmpl w:val="9ECEE6F6"/>
    <w:styleLink w:val="WWNum16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26" w15:restartNumberingAfterBreak="0">
    <w:nsid w:val="4BD730EC"/>
    <w:multiLevelType w:val="multilevel"/>
    <w:tmpl w:val="16F866D4"/>
    <w:styleLink w:val="WWNum25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27" w15:restartNumberingAfterBreak="0">
    <w:nsid w:val="4CE534FE"/>
    <w:multiLevelType w:val="multilevel"/>
    <w:tmpl w:val="8A5EC954"/>
    <w:styleLink w:val="NoList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8" w15:restartNumberingAfterBreak="0">
    <w:nsid w:val="5CAE4822"/>
    <w:multiLevelType w:val="multilevel"/>
    <w:tmpl w:val="1848E2FC"/>
    <w:styleLink w:val="WWNum30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29" w15:restartNumberingAfterBreak="0">
    <w:nsid w:val="672E236E"/>
    <w:multiLevelType w:val="multilevel"/>
    <w:tmpl w:val="C2EC4EF2"/>
    <w:styleLink w:val="WWNum7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30" w15:restartNumberingAfterBreak="0">
    <w:nsid w:val="6B7F4129"/>
    <w:multiLevelType w:val="multilevel"/>
    <w:tmpl w:val="E2682D52"/>
    <w:styleLink w:val="WWNum9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31" w15:restartNumberingAfterBreak="0">
    <w:nsid w:val="70C17CE2"/>
    <w:multiLevelType w:val="multilevel"/>
    <w:tmpl w:val="83B2A556"/>
    <w:styleLink w:val="WWNum1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32" w15:restartNumberingAfterBreak="0">
    <w:nsid w:val="7CA93BD8"/>
    <w:multiLevelType w:val="multilevel"/>
    <w:tmpl w:val="371219AC"/>
    <w:styleLink w:val="WWNum11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33" w15:restartNumberingAfterBreak="0">
    <w:nsid w:val="7CC86AE2"/>
    <w:multiLevelType w:val="multilevel"/>
    <w:tmpl w:val="66789104"/>
    <w:styleLink w:val="WWNum19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34" w15:restartNumberingAfterBreak="0">
    <w:nsid w:val="7CF06744"/>
    <w:multiLevelType w:val="multilevel"/>
    <w:tmpl w:val="CD7C984C"/>
    <w:styleLink w:val="WWNum6"/>
    <w:lvl w:ilvl="0">
      <w:numFmt w:val="bullet"/>
      <w:lvlText w:val="•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num w:numId="1" w16cid:durableId="360980167">
    <w:abstractNumId w:val="27"/>
  </w:num>
  <w:num w:numId="2" w16cid:durableId="645203028">
    <w:abstractNumId w:val="31"/>
  </w:num>
  <w:num w:numId="3" w16cid:durableId="2085714448">
    <w:abstractNumId w:val="18"/>
  </w:num>
  <w:num w:numId="4" w16cid:durableId="527916792">
    <w:abstractNumId w:val="2"/>
  </w:num>
  <w:num w:numId="5" w16cid:durableId="55665761">
    <w:abstractNumId w:val="10"/>
  </w:num>
  <w:num w:numId="6" w16cid:durableId="1912695060">
    <w:abstractNumId w:val="9"/>
  </w:num>
  <w:num w:numId="7" w16cid:durableId="169881798">
    <w:abstractNumId w:val="34"/>
  </w:num>
  <w:num w:numId="8" w16cid:durableId="27032293">
    <w:abstractNumId w:val="29"/>
  </w:num>
  <w:num w:numId="9" w16cid:durableId="446241652">
    <w:abstractNumId w:val="3"/>
  </w:num>
  <w:num w:numId="10" w16cid:durableId="2137331163">
    <w:abstractNumId w:val="30"/>
  </w:num>
  <w:num w:numId="11" w16cid:durableId="1681816106">
    <w:abstractNumId w:val="8"/>
  </w:num>
  <w:num w:numId="12" w16cid:durableId="403995449">
    <w:abstractNumId w:val="32"/>
  </w:num>
  <w:num w:numId="13" w16cid:durableId="1259172999">
    <w:abstractNumId w:val="0"/>
  </w:num>
  <w:num w:numId="14" w16cid:durableId="1665164462">
    <w:abstractNumId w:val="13"/>
  </w:num>
  <w:num w:numId="15" w16cid:durableId="2134058537">
    <w:abstractNumId w:val="20"/>
  </w:num>
  <w:num w:numId="16" w16cid:durableId="1933198428">
    <w:abstractNumId w:val="14"/>
  </w:num>
  <w:num w:numId="17" w16cid:durableId="299380481">
    <w:abstractNumId w:val="25"/>
  </w:num>
  <w:num w:numId="18" w16cid:durableId="1926765030">
    <w:abstractNumId w:val="4"/>
  </w:num>
  <w:num w:numId="19" w16cid:durableId="1690839215">
    <w:abstractNumId w:val="17"/>
  </w:num>
  <w:num w:numId="20" w16cid:durableId="1636250955">
    <w:abstractNumId w:val="33"/>
  </w:num>
  <w:num w:numId="21" w16cid:durableId="1340693827">
    <w:abstractNumId w:val="23"/>
  </w:num>
  <w:num w:numId="22" w16cid:durableId="1163935656">
    <w:abstractNumId w:val="6"/>
  </w:num>
  <w:num w:numId="23" w16cid:durableId="2085907036">
    <w:abstractNumId w:val="22"/>
  </w:num>
  <w:num w:numId="24" w16cid:durableId="315958952">
    <w:abstractNumId w:val="11"/>
  </w:num>
  <w:num w:numId="25" w16cid:durableId="1632204813">
    <w:abstractNumId w:val="19"/>
  </w:num>
  <w:num w:numId="26" w16cid:durableId="737551725">
    <w:abstractNumId w:val="26"/>
  </w:num>
  <w:num w:numId="27" w16cid:durableId="770129287">
    <w:abstractNumId w:val="5"/>
  </w:num>
  <w:num w:numId="28" w16cid:durableId="869029017">
    <w:abstractNumId w:val="12"/>
  </w:num>
  <w:num w:numId="29" w16cid:durableId="666715314">
    <w:abstractNumId w:val="15"/>
  </w:num>
  <w:num w:numId="30" w16cid:durableId="1573199909">
    <w:abstractNumId w:val="16"/>
  </w:num>
  <w:num w:numId="31" w16cid:durableId="1151405122">
    <w:abstractNumId w:val="28"/>
  </w:num>
  <w:num w:numId="32" w16cid:durableId="1180464333">
    <w:abstractNumId w:val="1"/>
  </w:num>
  <w:num w:numId="33" w16cid:durableId="1632637990">
    <w:abstractNumId w:val="21"/>
  </w:num>
  <w:num w:numId="34" w16cid:durableId="704597534">
    <w:abstractNumId w:val="7"/>
  </w:num>
  <w:num w:numId="35" w16cid:durableId="1892813132">
    <w:abstractNumId w:val="18"/>
    <w:lvlOverride w:ilvl="0"/>
  </w:num>
  <w:num w:numId="36" w16cid:durableId="2015955465">
    <w:abstractNumId w:val="10"/>
    <w:lvlOverride w:ilvl="0"/>
  </w:num>
  <w:num w:numId="37" w16cid:durableId="528833330">
    <w:abstractNumId w:val="9"/>
    <w:lvlOverride w:ilvl="0"/>
  </w:num>
  <w:num w:numId="38" w16cid:durableId="2087323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066875"/>
    <w:rsid w:val="00066875"/>
    <w:rsid w:val="00107AD1"/>
    <w:rsid w:val="0027779A"/>
    <w:rsid w:val="00541880"/>
    <w:rsid w:val="006E476B"/>
    <w:rsid w:val="00982513"/>
    <w:rsid w:val="00C41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29AA8"/>
  <w15:docId w15:val="{C9E19A7E-A855-4B7A-9A2E-37E65D798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F" w:hAnsi="Calibri" w:cs="F"/>
        <w:sz w:val="22"/>
        <w:szCs w:val="22"/>
        <w:lang w:val="hu-HU" w:eastAsia="hu-HU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uppressAutoHyphens/>
    </w:pPr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240"/>
      <w:outlineLvl w:val="0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40"/>
      <w:outlineLvl w:val="1"/>
    </w:pPr>
    <w:rPr>
      <w:rFonts w:ascii="Times New Roman" w:eastAsia="Times New Roman" w:hAnsi="Times New Roman" w:cs="Times New Roman"/>
      <w:b/>
      <w:sz w:val="28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160" w:line="244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Arial"/>
      <w:sz w:val="24"/>
    </w:rPr>
  </w:style>
  <w:style w:type="paragraph" w:styleId="Kpalrs">
    <w:name w:val="caption"/>
    <w:basedOn w:val="Standard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Arial"/>
      <w:sz w:val="24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hljs-section">
    <w:name w:val="hljs-section"/>
    <w:basedOn w:val="Bekezdsalapbettpusa"/>
  </w:style>
  <w:style w:type="character" w:customStyle="1" w:styleId="hljs-nomarkup">
    <w:name w:val="hljs-nomarkup"/>
    <w:basedOn w:val="Bekezdsalapbettpusa"/>
  </w:style>
  <w:style w:type="character" w:customStyle="1" w:styleId="hljs-literal">
    <w:name w:val="hljs-literal"/>
    <w:basedOn w:val="Bekezdsalapbettpusa"/>
  </w:style>
  <w:style w:type="character" w:customStyle="1" w:styleId="hljs-variable">
    <w:name w:val="hljs-variable"/>
    <w:basedOn w:val="Bekezdsalapbettpusa"/>
  </w:style>
  <w:style w:type="character" w:customStyle="1" w:styleId="hljs-meta">
    <w:name w:val="hljs-meta"/>
    <w:basedOn w:val="Bekezdsalapbettpusa"/>
  </w:style>
  <w:style w:type="paragraph" w:styleId="Listaszerbekezds">
    <w:name w:val="List Paragraph"/>
    <w:basedOn w:val="Norml"/>
    <w:pPr>
      <w:ind w:left="720"/>
    </w:pPr>
  </w:style>
  <w:style w:type="character" w:styleId="Hiperhivatkozs">
    <w:name w:val="Hyperlink"/>
    <w:basedOn w:val="Bekezdsalapbettpusa"/>
    <w:rPr>
      <w:color w:val="0563C1"/>
      <w:u w:val="single"/>
    </w:rPr>
  </w:style>
  <w:style w:type="character" w:styleId="Feloldatlanmegemlts">
    <w:name w:val="Unresolved Mention"/>
    <w:basedOn w:val="Bekezdsalapbettpusa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Cmsor2Char">
    <w:name w:val="Címsor 2 Char"/>
    <w:basedOn w:val="Bekezdsalapbettpusa"/>
    <w:rPr>
      <w:rFonts w:ascii="Times New Roman" w:eastAsia="Times New Roman" w:hAnsi="Times New Roman" w:cs="Times New Roman"/>
      <w:b/>
      <w:sz w:val="28"/>
      <w:szCs w:val="26"/>
    </w:rPr>
  </w:style>
  <w:style w:type="paragraph" w:styleId="Tartalomjegyzkcmsora">
    <w:name w:val="TOC Heading"/>
    <w:basedOn w:val="Cmsor1"/>
    <w:next w:val="Norml"/>
    <w:pPr>
      <w:widowControl/>
      <w:suppressAutoHyphens w:val="0"/>
      <w:spacing w:line="251" w:lineRule="auto"/>
      <w:textAlignment w:val="auto"/>
    </w:pPr>
    <w:rPr>
      <w:rFonts w:ascii="Calibri Light" w:hAnsi="Calibri Light"/>
      <w:b w:val="0"/>
      <w:color w:val="2F5496"/>
    </w:rPr>
  </w:style>
  <w:style w:type="paragraph" w:styleId="TJ1">
    <w:name w:val="toc 1"/>
    <w:basedOn w:val="Norml"/>
    <w:next w:val="Norml"/>
    <w:autoRedefine/>
    <w:pPr>
      <w:spacing w:after="100"/>
    </w:pPr>
  </w:style>
  <w:style w:type="paragraph" w:styleId="TJ2">
    <w:name w:val="toc 2"/>
    <w:basedOn w:val="Norml"/>
    <w:next w:val="Norml"/>
    <w:autoRedefine/>
    <w:pPr>
      <w:spacing w:after="100"/>
      <w:ind w:left="220"/>
    </w:pPr>
  </w:style>
  <w:style w:type="paragraph" w:styleId="lfej">
    <w:name w:val="header"/>
    <w:basedOn w:val="Norml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</w:style>
  <w:style w:type="paragraph" w:styleId="llb">
    <w:name w:val="footer"/>
    <w:basedOn w:val="Norml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</w:style>
  <w:style w:type="paragraph" w:styleId="Irodalomjegyzk">
    <w:name w:val="Bibliography"/>
    <w:basedOn w:val="Norml"/>
    <w:next w:val="Norml"/>
  </w:style>
  <w:style w:type="numbering" w:customStyle="1" w:styleId="NoList">
    <w:name w:val="No List"/>
    <w:basedOn w:val="Nemlista"/>
    <w:pPr>
      <w:numPr>
        <w:numId w:val="1"/>
      </w:numPr>
    </w:pPr>
  </w:style>
  <w:style w:type="numbering" w:customStyle="1" w:styleId="WWNum1">
    <w:name w:val="WWNum1"/>
    <w:basedOn w:val="Nemlista"/>
    <w:pPr>
      <w:numPr>
        <w:numId w:val="2"/>
      </w:numPr>
    </w:pPr>
  </w:style>
  <w:style w:type="numbering" w:customStyle="1" w:styleId="WWNum2">
    <w:name w:val="WWNum2"/>
    <w:basedOn w:val="Nemlista"/>
    <w:pPr>
      <w:numPr>
        <w:numId w:val="3"/>
      </w:numPr>
    </w:pPr>
  </w:style>
  <w:style w:type="numbering" w:customStyle="1" w:styleId="WWNum3">
    <w:name w:val="WWNum3"/>
    <w:basedOn w:val="Nemlista"/>
    <w:pPr>
      <w:numPr>
        <w:numId w:val="4"/>
      </w:numPr>
    </w:pPr>
  </w:style>
  <w:style w:type="numbering" w:customStyle="1" w:styleId="WWNum4">
    <w:name w:val="WWNum4"/>
    <w:basedOn w:val="Nemlista"/>
    <w:pPr>
      <w:numPr>
        <w:numId w:val="5"/>
      </w:numPr>
    </w:pPr>
  </w:style>
  <w:style w:type="numbering" w:customStyle="1" w:styleId="WWNum5">
    <w:name w:val="WWNum5"/>
    <w:basedOn w:val="Nemlista"/>
    <w:pPr>
      <w:numPr>
        <w:numId w:val="6"/>
      </w:numPr>
    </w:pPr>
  </w:style>
  <w:style w:type="numbering" w:customStyle="1" w:styleId="WWNum6">
    <w:name w:val="WWNum6"/>
    <w:basedOn w:val="Nemlista"/>
    <w:pPr>
      <w:numPr>
        <w:numId w:val="7"/>
      </w:numPr>
    </w:pPr>
  </w:style>
  <w:style w:type="numbering" w:customStyle="1" w:styleId="WWNum7">
    <w:name w:val="WWNum7"/>
    <w:basedOn w:val="Nemlista"/>
    <w:pPr>
      <w:numPr>
        <w:numId w:val="8"/>
      </w:numPr>
    </w:pPr>
  </w:style>
  <w:style w:type="numbering" w:customStyle="1" w:styleId="WWNum8">
    <w:name w:val="WWNum8"/>
    <w:basedOn w:val="Nemlista"/>
    <w:pPr>
      <w:numPr>
        <w:numId w:val="9"/>
      </w:numPr>
    </w:pPr>
  </w:style>
  <w:style w:type="numbering" w:customStyle="1" w:styleId="WWNum9">
    <w:name w:val="WWNum9"/>
    <w:basedOn w:val="Nemlista"/>
    <w:pPr>
      <w:numPr>
        <w:numId w:val="10"/>
      </w:numPr>
    </w:pPr>
  </w:style>
  <w:style w:type="numbering" w:customStyle="1" w:styleId="WWNum10">
    <w:name w:val="WWNum10"/>
    <w:basedOn w:val="Nemlista"/>
    <w:pPr>
      <w:numPr>
        <w:numId w:val="11"/>
      </w:numPr>
    </w:pPr>
  </w:style>
  <w:style w:type="numbering" w:customStyle="1" w:styleId="WWNum11">
    <w:name w:val="WWNum11"/>
    <w:basedOn w:val="Nemlista"/>
    <w:pPr>
      <w:numPr>
        <w:numId w:val="12"/>
      </w:numPr>
    </w:pPr>
  </w:style>
  <w:style w:type="numbering" w:customStyle="1" w:styleId="WWNum12">
    <w:name w:val="WWNum12"/>
    <w:basedOn w:val="Nemlista"/>
    <w:pPr>
      <w:numPr>
        <w:numId w:val="13"/>
      </w:numPr>
    </w:pPr>
  </w:style>
  <w:style w:type="numbering" w:customStyle="1" w:styleId="WWNum13">
    <w:name w:val="WWNum13"/>
    <w:basedOn w:val="Nemlista"/>
    <w:pPr>
      <w:numPr>
        <w:numId w:val="14"/>
      </w:numPr>
    </w:pPr>
  </w:style>
  <w:style w:type="numbering" w:customStyle="1" w:styleId="WWNum14">
    <w:name w:val="WWNum14"/>
    <w:basedOn w:val="Nemlista"/>
    <w:pPr>
      <w:numPr>
        <w:numId w:val="15"/>
      </w:numPr>
    </w:pPr>
  </w:style>
  <w:style w:type="numbering" w:customStyle="1" w:styleId="WWNum15">
    <w:name w:val="WWNum15"/>
    <w:basedOn w:val="Nemlista"/>
    <w:pPr>
      <w:numPr>
        <w:numId w:val="16"/>
      </w:numPr>
    </w:pPr>
  </w:style>
  <w:style w:type="numbering" w:customStyle="1" w:styleId="WWNum16">
    <w:name w:val="WWNum16"/>
    <w:basedOn w:val="Nemlista"/>
    <w:pPr>
      <w:numPr>
        <w:numId w:val="17"/>
      </w:numPr>
    </w:pPr>
  </w:style>
  <w:style w:type="numbering" w:customStyle="1" w:styleId="WWNum17">
    <w:name w:val="WWNum17"/>
    <w:basedOn w:val="Nemlista"/>
    <w:pPr>
      <w:numPr>
        <w:numId w:val="18"/>
      </w:numPr>
    </w:pPr>
  </w:style>
  <w:style w:type="numbering" w:customStyle="1" w:styleId="WWNum18">
    <w:name w:val="WWNum18"/>
    <w:basedOn w:val="Nemlista"/>
    <w:pPr>
      <w:numPr>
        <w:numId w:val="19"/>
      </w:numPr>
    </w:pPr>
  </w:style>
  <w:style w:type="numbering" w:customStyle="1" w:styleId="WWNum19">
    <w:name w:val="WWNum19"/>
    <w:basedOn w:val="Nemlista"/>
    <w:pPr>
      <w:numPr>
        <w:numId w:val="20"/>
      </w:numPr>
    </w:pPr>
  </w:style>
  <w:style w:type="numbering" w:customStyle="1" w:styleId="WWNum20">
    <w:name w:val="WWNum20"/>
    <w:basedOn w:val="Nemlista"/>
    <w:pPr>
      <w:numPr>
        <w:numId w:val="21"/>
      </w:numPr>
    </w:pPr>
  </w:style>
  <w:style w:type="numbering" w:customStyle="1" w:styleId="WWNum21">
    <w:name w:val="WWNum21"/>
    <w:basedOn w:val="Nemlista"/>
    <w:pPr>
      <w:numPr>
        <w:numId w:val="22"/>
      </w:numPr>
    </w:pPr>
  </w:style>
  <w:style w:type="numbering" w:customStyle="1" w:styleId="WWNum22">
    <w:name w:val="WWNum22"/>
    <w:basedOn w:val="Nemlista"/>
    <w:pPr>
      <w:numPr>
        <w:numId w:val="23"/>
      </w:numPr>
    </w:pPr>
  </w:style>
  <w:style w:type="numbering" w:customStyle="1" w:styleId="WWNum23">
    <w:name w:val="WWNum23"/>
    <w:basedOn w:val="Nemlista"/>
    <w:pPr>
      <w:numPr>
        <w:numId w:val="24"/>
      </w:numPr>
    </w:pPr>
  </w:style>
  <w:style w:type="numbering" w:customStyle="1" w:styleId="WWNum24">
    <w:name w:val="WWNum24"/>
    <w:basedOn w:val="Nemlista"/>
    <w:pPr>
      <w:numPr>
        <w:numId w:val="25"/>
      </w:numPr>
    </w:pPr>
  </w:style>
  <w:style w:type="numbering" w:customStyle="1" w:styleId="WWNum25">
    <w:name w:val="WWNum25"/>
    <w:basedOn w:val="Nemlista"/>
    <w:pPr>
      <w:numPr>
        <w:numId w:val="26"/>
      </w:numPr>
    </w:pPr>
  </w:style>
  <w:style w:type="numbering" w:customStyle="1" w:styleId="WWNum26">
    <w:name w:val="WWNum26"/>
    <w:basedOn w:val="Nemlista"/>
    <w:pPr>
      <w:numPr>
        <w:numId w:val="27"/>
      </w:numPr>
    </w:pPr>
  </w:style>
  <w:style w:type="numbering" w:customStyle="1" w:styleId="WWNum27">
    <w:name w:val="WWNum27"/>
    <w:basedOn w:val="Nemlista"/>
    <w:pPr>
      <w:numPr>
        <w:numId w:val="28"/>
      </w:numPr>
    </w:pPr>
  </w:style>
  <w:style w:type="numbering" w:customStyle="1" w:styleId="WWNum28">
    <w:name w:val="WWNum28"/>
    <w:basedOn w:val="Nemlista"/>
    <w:pPr>
      <w:numPr>
        <w:numId w:val="29"/>
      </w:numPr>
    </w:pPr>
  </w:style>
  <w:style w:type="numbering" w:customStyle="1" w:styleId="WWNum29">
    <w:name w:val="WWNum29"/>
    <w:basedOn w:val="Nemlista"/>
    <w:pPr>
      <w:numPr>
        <w:numId w:val="30"/>
      </w:numPr>
    </w:pPr>
  </w:style>
  <w:style w:type="numbering" w:customStyle="1" w:styleId="WWNum30">
    <w:name w:val="WWNum30"/>
    <w:basedOn w:val="Nemlista"/>
    <w:pPr>
      <w:numPr>
        <w:numId w:val="31"/>
      </w:numPr>
    </w:pPr>
  </w:style>
  <w:style w:type="numbering" w:customStyle="1" w:styleId="WWNum31">
    <w:name w:val="WWNum31"/>
    <w:basedOn w:val="Nemlista"/>
    <w:pPr>
      <w:numPr>
        <w:numId w:val="32"/>
      </w:numPr>
    </w:pPr>
  </w:style>
  <w:style w:type="numbering" w:customStyle="1" w:styleId="WWNum32">
    <w:name w:val="WWNum32"/>
    <w:basedOn w:val="Nemlista"/>
    <w:pPr>
      <w:numPr>
        <w:numId w:val="33"/>
      </w:numPr>
    </w:pPr>
  </w:style>
  <w:style w:type="numbering" w:customStyle="1" w:styleId="WWNum33">
    <w:name w:val="WWNum33"/>
    <w:basedOn w:val="Nemlista"/>
    <w:pPr>
      <w:numPr>
        <w:numId w:val="3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#_Toc122540949" TargetMode="External"/><Relationship Id="rId18" Type="http://schemas.openxmlformats.org/officeDocument/2006/relationships/hyperlink" Target="#_Toc122540954" TargetMode="External"/><Relationship Id="rId26" Type="http://schemas.openxmlformats.org/officeDocument/2006/relationships/hyperlink" Target="#_Toc122540962" TargetMode="External"/><Relationship Id="rId39" Type="http://schemas.openxmlformats.org/officeDocument/2006/relationships/image" Target="media/image10.png"/><Relationship Id="rId21" Type="http://schemas.openxmlformats.org/officeDocument/2006/relationships/hyperlink" Target="#_Toc122540957" TargetMode="External"/><Relationship Id="rId34" Type="http://schemas.openxmlformats.org/officeDocument/2006/relationships/image" Target="media/image5.jpeg"/><Relationship Id="rId42" Type="http://schemas.openxmlformats.org/officeDocument/2006/relationships/hyperlink" Target="mailto:vincseszter@gmail.com" TargetMode="External"/><Relationship Id="rId47" Type="http://schemas.openxmlformats.org/officeDocument/2006/relationships/image" Target="media/image15.jpeg"/><Relationship Id="rId50" Type="http://schemas.openxmlformats.org/officeDocument/2006/relationships/hyperlink" Target="https://tailwindcss.com/" TargetMode="External"/><Relationship Id="rId55" Type="http://schemas.openxmlformats.org/officeDocument/2006/relationships/theme" Target="theme/theme1.xml"/><Relationship Id="rId7" Type="http://schemas.openxmlformats.org/officeDocument/2006/relationships/hyperlink" Target="#_Toc122540943" TargetMode="External"/><Relationship Id="rId12" Type="http://schemas.openxmlformats.org/officeDocument/2006/relationships/hyperlink" Target="#_Toc122540948" TargetMode="External"/><Relationship Id="rId17" Type="http://schemas.openxmlformats.org/officeDocument/2006/relationships/hyperlink" Target="#_Toc122540953" TargetMode="External"/><Relationship Id="rId25" Type="http://schemas.openxmlformats.org/officeDocument/2006/relationships/hyperlink" Target="#_Toc122540961" TargetMode="External"/><Relationship Id="rId33" Type="http://schemas.openxmlformats.org/officeDocument/2006/relationships/image" Target="media/image4.jpeg"/><Relationship Id="rId38" Type="http://schemas.openxmlformats.org/officeDocument/2006/relationships/image" Target="media/image9.png"/><Relationship Id="rId46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hyperlink" Target="#_Toc122540952" TargetMode="External"/><Relationship Id="rId20" Type="http://schemas.openxmlformats.org/officeDocument/2006/relationships/hyperlink" Target="#_Toc122540956" TargetMode="External"/><Relationship Id="rId29" Type="http://schemas.openxmlformats.org/officeDocument/2006/relationships/image" Target="media/image1.png"/><Relationship Id="rId41" Type="http://schemas.openxmlformats.org/officeDocument/2006/relationships/hyperlink" Target="mailto:tesztelek@gmail.com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#_Toc122540947" TargetMode="External"/><Relationship Id="rId24" Type="http://schemas.openxmlformats.org/officeDocument/2006/relationships/hyperlink" Target="#_Toc122540960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hyperlink" Target="mailto:mozvik@yahoo.com" TargetMode="External"/><Relationship Id="rId45" Type="http://schemas.openxmlformats.org/officeDocument/2006/relationships/image" Target="media/image13.jpe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#_Toc122540951" TargetMode="External"/><Relationship Id="rId23" Type="http://schemas.openxmlformats.org/officeDocument/2006/relationships/hyperlink" Target="#_Toc122540959" TargetMode="External"/><Relationship Id="rId28" Type="http://schemas.openxmlformats.org/officeDocument/2006/relationships/hyperlink" Target="#_Toc122540964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17.jpeg"/><Relationship Id="rId10" Type="http://schemas.openxmlformats.org/officeDocument/2006/relationships/hyperlink" Target="#_Toc122540946" TargetMode="External"/><Relationship Id="rId19" Type="http://schemas.openxmlformats.org/officeDocument/2006/relationships/hyperlink" Target="#_Toc122540955" TargetMode="External"/><Relationship Id="rId31" Type="http://schemas.openxmlformats.org/officeDocument/2006/relationships/image" Target="media/image2.png"/><Relationship Id="rId44" Type="http://schemas.openxmlformats.org/officeDocument/2006/relationships/image" Target="media/image12.jpeg"/><Relationship Id="rId52" Type="http://schemas.openxmlformats.org/officeDocument/2006/relationships/hyperlink" Target="https://www.npmjs.com/package/ngx-mat-fil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#_Toc122540945" TargetMode="External"/><Relationship Id="rId14" Type="http://schemas.openxmlformats.org/officeDocument/2006/relationships/hyperlink" Target="#_Toc122540950" TargetMode="External"/><Relationship Id="rId22" Type="http://schemas.openxmlformats.org/officeDocument/2006/relationships/hyperlink" Target="#_Toc122540958" TargetMode="External"/><Relationship Id="rId27" Type="http://schemas.openxmlformats.org/officeDocument/2006/relationships/hyperlink" Target="#_Toc122540963" TargetMode="External"/><Relationship Id="rId30" Type="http://schemas.openxmlformats.org/officeDocument/2006/relationships/oleObject" Target="embeddings/oleObject1.bin"/><Relationship Id="rId35" Type="http://schemas.openxmlformats.org/officeDocument/2006/relationships/image" Target="media/image6.png"/><Relationship Id="rId43" Type="http://schemas.openxmlformats.org/officeDocument/2006/relationships/image" Target="media/image11.png"/><Relationship Id="rId48" Type="http://schemas.openxmlformats.org/officeDocument/2006/relationships/image" Target="media/image16.jpeg"/><Relationship Id="rId8" Type="http://schemas.openxmlformats.org/officeDocument/2006/relationships/hyperlink" Target="#_Toc122540944" TargetMode="External"/><Relationship Id="rId51" Type="http://schemas.openxmlformats.org/officeDocument/2006/relationships/hyperlink" Target="https://material.angular.io/" TargetMode="External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29</Pages>
  <Words>2264</Words>
  <Characters>15626</Characters>
  <Application>Microsoft Office Word</Application>
  <DocSecurity>0</DocSecurity>
  <Lines>130</Lines>
  <Paragraphs>35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Mozvik Attila</dc:creator>
  <cp:lastModifiedBy>Attila Mozvik</cp:lastModifiedBy>
  <cp:revision>5</cp:revision>
  <dcterms:created xsi:type="dcterms:W3CDTF">2022-12-22T10:23:00Z</dcterms:created>
  <dcterms:modified xsi:type="dcterms:W3CDTF">2022-12-22T10:31:00Z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